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4E857405" w:rsidR="00370E34" w:rsidRDefault="000C418D" w:rsidP="00E07423">
      <w:pPr>
        <w:pStyle w:val="NormalGrande"/>
      </w:pPr>
      <w:r>
        <w:t>Alan paixão</w:t>
      </w:r>
    </w:p>
    <w:p w14:paraId="70C0C765" w14:textId="0164A856" w:rsidR="000C418D" w:rsidRDefault="000C418D" w:rsidP="00E07423">
      <w:pPr>
        <w:pStyle w:val="NormalGrande"/>
      </w:pPr>
      <w:r>
        <w:t>augusto ferreira</w:t>
      </w:r>
    </w:p>
    <w:p w14:paraId="0D9A979B" w14:textId="7F9C1460" w:rsidR="000C418D" w:rsidRDefault="000C418D" w:rsidP="00E07423">
      <w:pPr>
        <w:pStyle w:val="NormalGrande"/>
      </w:pPr>
      <w:r>
        <w:t>cristielen oliveira</w:t>
      </w:r>
    </w:p>
    <w:p w14:paraId="21C69219" w14:textId="2775CBD1" w:rsidR="000C418D" w:rsidRDefault="000C418D" w:rsidP="00E07423">
      <w:pPr>
        <w:pStyle w:val="NormalGrande"/>
      </w:pPr>
      <w:r>
        <w:t>gabriela matos</w:t>
      </w:r>
    </w:p>
    <w:p w14:paraId="6D18DDCD" w14:textId="66205656" w:rsidR="000C418D" w:rsidRPr="004C56C6" w:rsidRDefault="000C418D" w:rsidP="00E07423">
      <w:pPr>
        <w:pStyle w:val="NormalGrande"/>
      </w:pPr>
      <w:r>
        <w:t>matheus boré</w:t>
      </w:r>
    </w:p>
    <w:p w14:paraId="6E0402B1" w14:textId="77777777" w:rsidR="00370E34" w:rsidRPr="004C56C6" w:rsidRDefault="00370E34" w:rsidP="00E07423">
      <w:pPr>
        <w:pStyle w:val="NormalGrande"/>
      </w:pP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5DA58D4C" w:rsidR="00DB04D5" w:rsidRPr="00C206EE" w:rsidRDefault="00C206EE" w:rsidP="00DB04D5">
      <w:pPr>
        <w:pStyle w:val="NormalGrande"/>
        <w:rPr>
          <w:sz w:val="36"/>
        </w:rPr>
      </w:pPr>
      <w:r w:rsidRPr="00C206EE">
        <w:rPr>
          <w:sz w:val="36"/>
        </w:rPr>
        <w:t>SENSOR Org.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lastRenderedPageBreak/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3B1729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282E1919" w14:textId="24E17197" w:rsidR="00EA5CA7" w:rsidRDefault="003E6F98" w:rsidP="003F4E12">
      <w:pPr>
        <w:rPr>
          <w:b/>
          <w:noProof/>
        </w:rPr>
      </w:pPr>
      <w:r>
        <w:rPr>
          <w:noProof/>
        </w:rPr>
        <w:tab/>
      </w:r>
      <w:r w:rsidR="00006362">
        <w:rPr>
          <w:noProof/>
        </w:rPr>
        <w:t>Somos uma organização que tem como objetivo engressar nosso projeto para o mercado, o “O.S”, uma pequena equipe que esta ofertando e oferecendo  sensores para o cultivo de estufas INDOOR, com o intuito de automatizar o cultivo e facilitar a vida do cliente.</w:t>
      </w:r>
    </w:p>
    <w:p w14:paraId="4019E6F8" w14:textId="6E06A833" w:rsidR="00EA5CA7" w:rsidRDefault="00EA5CA7" w:rsidP="003F4E12">
      <w:pPr>
        <w:rPr>
          <w:noProof/>
        </w:rPr>
      </w:pPr>
      <w:r>
        <w:rPr>
          <w:b/>
          <w:noProof/>
        </w:rPr>
        <w:tab/>
      </w:r>
      <w:r w:rsidR="000C418D" w:rsidRPr="00EA5CA7">
        <w:rPr>
          <w:b/>
          <w:noProof/>
        </w:rPr>
        <w:t>nome do grupo</w:t>
      </w:r>
      <w:r>
        <w:rPr>
          <w:noProof/>
        </w:rPr>
        <w:t>:</w:t>
      </w:r>
      <w:r w:rsidR="00A650AA">
        <w:rPr>
          <w:noProof/>
        </w:rPr>
        <w:t xml:space="preserve"> Alan </w:t>
      </w:r>
      <w:r w:rsidR="000C418D">
        <w:rPr>
          <w:noProof/>
        </w:rPr>
        <w:t>Paixão,</w:t>
      </w:r>
      <w:r w:rsidR="00A650AA">
        <w:rPr>
          <w:noProof/>
        </w:rPr>
        <w:t xml:space="preserve"> </w:t>
      </w:r>
      <w:r w:rsidR="000C418D">
        <w:rPr>
          <w:noProof/>
        </w:rPr>
        <w:t>Augusto Ferreira,</w:t>
      </w:r>
      <w:r w:rsidR="00A650AA">
        <w:rPr>
          <w:noProof/>
        </w:rPr>
        <w:t xml:space="preserve"> </w:t>
      </w:r>
      <w:r w:rsidR="000C418D">
        <w:rPr>
          <w:noProof/>
        </w:rPr>
        <w:t>Cristielen de Oliveira,</w:t>
      </w:r>
      <w:r w:rsidR="00A650AA">
        <w:rPr>
          <w:noProof/>
        </w:rPr>
        <w:t xml:space="preserve"> </w:t>
      </w:r>
      <w:r w:rsidR="000C418D">
        <w:rPr>
          <w:noProof/>
        </w:rPr>
        <w:t>Gabriela Matos,</w:t>
      </w:r>
      <w:r w:rsidR="00A650AA">
        <w:rPr>
          <w:noProof/>
        </w:rPr>
        <w:t xml:space="preserve"> </w:t>
      </w:r>
      <w:r w:rsidR="000C418D">
        <w:rPr>
          <w:noProof/>
        </w:rPr>
        <w:t>Matheus Boré</w:t>
      </w:r>
      <w:r w:rsidR="00841017">
        <w:rPr>
          <w:noProof/>
        </w:rPr>
        <w:t>.</w:t>
      </w:r>
    </w:p>
    <w:p w14:paraId="3523A2C2" w14:textId="15CA327B" w:rsidR="00EA5CA7" w:rsidRDefault="00EA5CA7" w:rsidP="003F4E12">
      <w:pPr>
        <w:rPr>
          <w:noProof/>
        </w:rPr>
      </w:pPr>
    </w:p>
    <w:p w14:paraId="08FF47AB" w14:textId="73746AC8" w:rsidR="00C206EE" w:rsidRDefault="00C206EE" w:rsidP="00C206EE">
      <w:pPr>
        <w:rPr>
          <w:noProof/>
        </w:rPr>
      </w:pPr>
      <w:r>
        <w:rPr>
          <w:noProof/>
        </w:rPr>
        <w:tab/>
      </w:r>
      <w:r>
        <w:rPr>
          <w:b/>
          <w:noProof/>
        </w:rPr>
        <w:t>Logomarca:</w:t>
      </w:r>
    </w:p>
    <w:p w14:paraId="600B88BE" w14:textId="55693855" w:rsidR="00EA5CA7" w:rsidRPr="00EA5CA7" w:rsidRDefault="00EA5CA7" w:rsidP="003F4E12">
      <w:pPr>
        <w:rPr>
          <w:b/>
          <w:noProof/>
        </w:rPr>
      </w:pPr>
      <w:r>
        <w:rPr>
          <w:b/>
          <w:noProof/>
        </w:rPr>
        <w:tab/>
      </w:r>
      <w:r w:rsidR="00C206EE" w:rsidRPr="00C206EE">
        <w:rPr>
          <w:b/>
          <w:noProof/>
          <w:lang w:eastAsia="pt-BR"/>
        </w:rPr>
        <w:drawing>
          <wp:inline distT="0" distB="0" distL="0" distR="0" wp14:anchorId="482B507B" wp14:editId="777565EE">
            <wp:extent cx="2524125" cy="2524125"/>
            <wp:effectExtent l="0" t="0" r="0" b="0"/>
            <wp:docPr id="2" name="Imagem 2" descr="C:\Users\Matheus\Desktop\Logos\Logo_Emp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heus\Desktop\Logos\Logo_Empres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6FB09" w14:textId="1A53607D" w:rsidR="003F4E12" w:rsidRDefault="003F4E12" w:rsidP="003F4E12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t>Problema / justificativa do projeto</w:t>
      </w:r>
      <w:bookmarkEnd w:id="6"/>
    </w:p>
    <w:p w14:paraId="2F5EAB40" w14:textId="534DD0D0" w:rsidR="000761AA" w:rsidRPr="000761AA" w:rsidRDefault="000761AA" w:rsidP="000761AA"/>
    <w:p w14:paraId="0106D842" w14:textId="1963C9A2" w:rsidR="00A650AA" w:rsidRDefault="00A650AA" w:rsidP="00A650AA">
      <w:r>
        <w:t>Insegurança na qualidade da alimentação, em relação a agrotóxicos, e pragas.</w:t>
      </w:r>
    </w:p>
    <w:p w14:paraId="1262889C" w14:textId="597ADA40" w:rsidR="00A650AA" w:rsidRDefault="00A650AA" w:rsidP="00A650AA">
      <w:r>
        <w:t>A estufa para cultivo indoor é um produto novo no mercado, com grande crescimento, custo-benefício, e uma boa oportunidade de negócio.</w:t>
      </w:r>
    </w:p>
    <w:p w14:paraId="79493FB2" w14:textId="4891445B" w:rsidR="00A650AA" w:rsidRDefault="00A650AA" w:rsidP="00A650AA">
      <w:r>
        <w:t>Faz o monitoramento e controle preciso do ambiente, melhorando a vida do cliente para eventuais consultas e analise.</w:t>
      </w:r>
    </w:p>
    <w:p w14:paraId="2A789128" w14:textId="0D414815" w:rsidR="00A650AA" w:rsidRDefault="00A650AA" w:rsidP="00A650AA">
      <w:r>
        <w:tab/>
        <w:t>É um grande incentivo a alimentação saudável, livre de agrotóxicos, e de</w:t>
      </w:r>
    </w:p>
    <w:p w14:paraId="6E65769B" w14:textId="0D28CA23" w:rsidR="00A650AA" w:rsidRDefault="00A650AA" w:rsidP="00A650AA">
      <w:r>
        <w:t>grandes pragas, visando lucro em um futuro próximo.</w:t>
      </w:r>
    </w:p>
    <w:p w14:paraId="70AB192B" w14:textId="77777777" w:rsidR="00A650AA" w:rsidRDefault="00A650AA" w:rsidP="00A650AA"/>
    <w:p w14:paraId="19E27546" w14:textId="3B0A63CF" w:rsidR="003F4E12" w:rsidRDefault="00A650AA" w:rsidP="00A650AA">
      <w:pPr>
        <w:rPr>
          <w:b/>
        </w:rPr>
      </w:pPr>
      <w:r>
        <w:lastRenderedPageBreak/>
        <w:t xml:space="preserve"> </w:t>
      </w:r>
      <w:r>
        <w:rPr>
          <w:b/>
        </w:rPr>
        <w:t>CONTEXTO</w:t>
      </w:r>
    </w:p>
    <w:p w14:paraId="6188F909" w14:textId="2A48FB45" w:rsidR="00CE3071" w:rsidRDefault="00171278" w:rsidP="00CE3071">
      <w:r>
        <w:t>- As estufas de cultivo Indoor (</w:t>
      </w:r>
      <w:proofErr w:type="spellStart"/>
      <w:r>
        <w:t>Grow</w:t>
      </w:r>
      <w:proofErr w:type="spellEnd"/>
      <w:r>
        <w:t>) teve crescimento significativo no mercado, por ser algo novo (2015) suas concorrências com as outras empresas são</w:t>
      </w:r>
      <w:r w:rsidR="00FF433E">
        <w:t xml:space="preserve"> poucas. </w:t>
      </w:r>
    </w:p>
    <w:p w14:paraId="488B5A45" w14:textId="182746AD" w:rsidR="00006362" w:rsidRDefault="00FF433E" w:rsidP="00CE3071">
      <w:r>
        <w:t>- Os sensores são escassos no setor das estufas indoor,</w:t>
      </w:r>
      <w:r w:rsidR="00006362">
        <w:t xml:space="preserve"> </w:t>
      </w:r>
      <w:r>
        <w:t xml:space="preserve">o mercado é quase nulo e empresas que as fabricam não desenvolveram a função de registrar a umidade e temperatura e visualizar para o cliente. </w:t>
      </w:r>
      <w:r w:rsidR="00006362">
        <w:t>Nossos sensores têm como meta entrar nesse mercado e auxiliar o cliente e a empresa sobre essa automação para as estufas.</w:t>
      </w:r>
    </w:p>
    <w:p w14:paraId="40EF2DA5" w14:textId="77777777" w:rsidR="00006362" w:rsidRDefault="00006362" w:rsidP="00CE3071"/>
    <w:p w14:paraId="60EB80F8" w14:textId="0EB794AB" w:rsidR="00006362" w:rsidRDefault="00465BF2" w:rsidP="00CE3071">
      <w:r>
        <w:t>-</w:t>
      </w:r>
      <w:r w:rsidR="00006362">
        <w:t xml:space="preserve">Sustentabilidade e automação: A ideia dos sensores é inovar no mercado e facilitar a vida do comprador, realizando em tempo real os dados de sua temperatura dentro da estufa, alertando-o caso haja alterações no cultivo. </w:t>
      </w:r>
    </w:p>
    <w:p w14:paraId="07BE3F89" w14:textId="77777777" w:rsidR="00465BF2" w:rsidRDefault="00465BF2" w:rsidP="00CE3071"/>
    <w:p w14:paraId="263FE293" w14:textId="67F6943E" w:rsidR="00465BF2" w:rsidRDefault="00465BF2" w:rsidP="00465BF2">
      <w:r>
        <w:t>-Mercado destinado ao cultivo de alimentos orgânicos em ambientes fechados, integrando o nosso produto (sensor) para a conscientização</w:t>
      </w:r>
      <w:r w:rsidR="00841017">
        <w:t xml:space="preserve"> do cliente sobre a</w:t>
      </w:r>
      <w:r>
        <w:t xml:space="preserve"> umidade e temperatura das estufas Indoor ao consumidor</w:t>
      </w:r>
      <w:r w:rsidR="00841017">
        <w:t>.</w:t>
      </w:r>
    </w:p>
    <w:p w14:paraId="3C9C7FCB" w14:textId="5803FB5E" w:rsidR="00465BF2" w:rsidRDefault="00465BF2" w:rsidP="00CE3071"/>
    <w:p w14:paraId="6669673F" w14:textId="6A265AAE" w:rsidR="00FF433E" w:rsidRDefault="00745303" w:rsidP="00CE3071">
      <w:r>
        <w:t>Custos: As estufas têm como media (de acordo</w:t>
      </w:r>
      <w:r w:rsidR="00841017">
        <w:t xml:space="preserve"> com as pesquisas realizadas) uma</w:t>
      </w:r>
      <w:r>
        <w:t xml:space="preserve"> faixa de R$ 500.00 a 1.000.00, variando de acordo com as especificações (</w:t>
      </w:r>
      <w:proofErr w:type="spellStart"/>
      <w:r>
        <w:t>leds</w:t>
      </w:r>
      <w:proofErr w:type="spellEnd"/>
      <w:r>
        <w:t xml:space="preserve">, parte elétrica, ventiladores </w:t>
      </w:r>
      <w:proofErr w:type="spellStart"/>
      <w:r>
        <w:t>etc</w:t>
      </w:r>
      <w:proofErr w:type="spellEnd"/>
      <w:r>
        <w:t>)</w:t>
      </w:r>
      <w:r w:rsidR="00841017">
        <w:t>. Sensores tem como media R$ 50,00 a 70,</w:t>
      </w:r>
      <w:r w:rsidR="00E51244">
        <w:t xml:space="preserve">00 no mercado, os dois vendidos separadamente. </w:t>
      </w:r>
    </w:p>
    <w:p w14:paraId="101ABF5F" w14:textId="77777777" w:rsidR="00E51244" w:rsidRPr="00CE3071" w:rsidRDefault="00E51244" w:rsidP="00CE3071"/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8" w:name="_Toc512519591"/>
      <w:r w:rsidRPr="00192CAB">
        <w:rPr>
          <w:b/>
        </w:rPr>
        <w:t>objetivo da solução</w:t>
      </w:r>
      <w:bookmarkEnd w:id="8"/>
    </w:p>
    <w:p w14:paraId="20227D52" w14:textId="05A1A9FF" w:rsidR="003F4E12" w:rsidRDefault="005727FF" w:rsidP="003F4E12">
      <w:r>
        <w:t>- Tivemos como solução um conjunto de custos que seja acessível para o client</w:t>
      </w:r>
      <w:r w:rsidR="00B360D8">
        <w:t xml:space="preserve">e final, </w:t>
      </w:r>
      <w:proofErr w:type="spellStart"/>
      <w:r w:rsidR="00B360D8">
        <w:t>Alem</w:t>
      </w:r>
      <w:proofErr w:type="spellEnd"/>
      <w:r w:rsidR="00B360D8">
        <w:t xml:space="preserve"> da compra de estufas, o</w:t>
      </w:r>
      <w:r w:rsidR="00F17D04">
        <w:t>s</w:t>
      </w:r>
      <w:r w:rsidR="00B360D8">
        <w:t xml:space="preserve"> sensores já estarão ingressados no produto,</w:t>
      </w:r>
      <w:r w:rsidR="00F17D04">
        <w:t xml:space="preserve"> </w:t>
      </w:r>
      <w:r w:rsidR="00B360D8">
        <w:t>sem a necessidade de uma compra externa,</w:t>
      </w:r>
      <w:r w:rsidR="00F17D04">
        <w:t xml:space="preserve"> assim, o cliente além de poder </w:t>
      </w:r>
      <w:proofErr w:type="spellStart"/>
      <w:r w:rsidR="00F17D04">
        <w:t>cutivar</w:t>
      </w:r>
      <w:proofErr w:type="spellEnd"/>
      <w:r w:rsidR="00F17D04">
        <w:t xml:space="preserve"> os seus alimentos, estará ciente da temperatura e umidade do mesmo, sem a preocupação de que o ambiente indoor esteja desfavorável, aumentando a vida útil dos alimentos.</w:t>
      </w:r>
    </w:p>
    <w:p w14:paraId="26033CAF" w14:textId="09DC1F91" w:rsidR="00F17D04" w:rsidRDefault="00F17D04" w:rsidP="003F4E12">
      <w:r>
        <w:t xml:space="preserve">Após a compra do produto, o cliente poderá visualizar a qualquer momento (através </w:t>
      </w:r>
      <w:r w:rsidR="00B3745A">
        <w:t xml:space="preserve">do site com a parceria da empresa), os dados gráficos da situação atual das estufas, em tempo real. </w:t>
      </w:r>
      <w:r w:rsidR="00841017">
        <w:t>No centro de cada região de São Paulo, terá uma unidade</w:t>
      </w:r>
      <w:r w:rsidR="00B3745A">
        <w:t xml:space="preserve"> para possíveis consertos (caso haja um problema nos sensores, diminuindo então o tempo </w:t>
      </w:r>
      <w:r w:rsidR="00B3745A">
        <w:lastRenderedPageBreak/>
        <w:t>de chegada ao</w:t>
      </w:r>
      <w:r w:rsidR="00A7357E">
        <w:t xml:space="preserve"> local destinado para consert</w:t>
      </w:r>
      <w:r w:rsidR="004026FD">
        <w:t>o. U</w:t>
      </w:r>
      <w:r w:rsidR="00B3745A">
        <w:t xml:space="preserve">m sistema de </w:t>
      </w:r>
      <w:proofErr w:type="spellStart"/>
      <w:r w:rsidR="00B3745A">
        <w:t>chatbot</w:t>
      </w:r>
      <w:proofErr w:type="spellEnd"/>
      <w:r w:rsidR="00B3745A">
        <w:t>/contato para que o cliente se comunique com a central para possíveis falhas técnicas</w:t>
      </w:r>
      <w:r w:rsidR="00A7357E">
        <w:t>,</w:t>
      </w:r>
      <w:r w:rsidR="00B3745A">
        <w:t xml:space="preserve"> ou duvidas, e um alerta caso os sensores não estejam funcionando. O site ira informar dados e </w:t>
      </w:r>
      <w:proofErr w:type="spellStart"/>
      <w:r w:rsidR="00B3745A">
        <w:t>conteúdos</w:t>
      </w:r>
      <w:proofErr w:type="spellEnd"/>
      <w:r w:rsidR="00B3745A">
        <w:t xml:space="preserve"> da Empresa (estufa) e a nossa </w:t>
      </w:r>
      <w:r w:rsidR="00C31744">
        <w:t>organização, tudo</w:t>
      </w:r>
      <w:r w:rsidR="00B3745A">
        <w:t xml:space="preserve"> integrado no mesmo site, para que o cliente tenha ciência das empresas que estão </w:t>
      </w:r>
      <w:proofErr w:type="spellStart"/>
      <w:r w:rsidR="00B3745A">
        <w:t>oferencendo</w:t>
      </w:r>
      <w:proofErr w:type="spellEnd"/>
      <w:r w:rsidR="00B3745A">
        <w:t xml:space="preserve"> seus serviços.</w:t>
      </w:r>
    </w:p>
    <w:p w14:paraId="662E6477" w14:textId="681EC38A" w:rsidR="003F4E12" w:rsidRDefault="003F4E12" w:rsidP="003F4E12"/>
    <w:p w14:paraId="7F408602" w14:textId="77777777" w:rsidR="00673189" w:rsidRDefault="00673189" w:rsidP="003F4E1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9" w:name="_Toc512519592"/>
      <w:r w:rsidRPr="00192CAB">
        <w:rPr>
          <w:b/>
        </w:rPr>
        <w:t>diagrama da solução</w:t>
      </w:r>
      <w:bookmarkEnd w:id="9"/>
    </w:p>
    <w:p w14:paraId="2D0B5FD2" w14:textId="4946D930" w:rsidR="003F4E12" w:rsidRDefault="00673189" w:rsidP="003F4E12">
      <w:r>
        <w:t>Diagrama (Cliente Final):</w:t>
      </w:r>
      <w:r w:rsidR="00660260" w:rsidRPr="00660260">
        <w:rPr>
          <w:noProof/>
          <w:lang w:eastAsia="pt-BR"/>
        </w:rPr>
        <w:t xml:space="preserve"> </w:t>
      </w:r>
      <w:r w:rsidR="00660260" w:rsidRPr="00660260">
        <w:rPr>
          <w:noProof/>
          <w:lang w:eastAsia="pt-BR"/>
        </w:rPr>
        <w:drawing>
          <wp:inline distT="0" distB="0" distL="0" distR="0" wp14:anchorId="3137C760" wp14:editId="643D6A58">
            <wp:extent cx="5760720" cy="32397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AA20" w14:textId="4289DAB1" w:rsidR="00C31744" w:rsidRDefault="00673189" w:rsidP="003F4E12">
      <w:pPr>
        <w:sectPr w:rsidR="00C31744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  <w:lang w:eastAsia="pt-BR"/>
        </w:rPr>
        <w:lastRenderedPageBreak/>
        <w:drawing>
          <wp:inline distT="0" distB="0" distL="0" distR="0" wp14:anchorId="10C50C3E" wp14:editId="07479EFD">
            <wp:extent cx="5881818" cy="32099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706" cy="3223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0" w:name="_Toc512519593"/>
      <w:r>
        <w:lastRenderedPageBreak/>
        <w:t>PLANEJAMENTO DO PROJETO</w:t>
      </w:r>
      <w:bookmarkEnd w:id="10"/>
    </w:p>
    <w:p w14:paraId="238AEE34" w14:textId="6ECFACAA" w:rsidR="00370E34" w:rsidRDefault="00124F5F" w:rsidP="00124F5F">
      <w:pPr>
        <w:pStyle w:val="Ttulo2"/>
        <w:rPr>
          <w:b/>
        </w:rPr>
      </w:pPr>
      <w:bookmarkStart w:id="11" w:name="_Toc512519594"/>
      <w:r w:rsidRPr="00192CAB">
        <w:rPr>
          <w:b/>
        </w:rPr>
        <w:t>Definição da Equipe do projeto</w:t>
      </w:r>
      <w:bookmarkEnd w:id="11"/>
      <w:r w:rsidR="00A10A2D" w:rsidRPr="00192CAB">
        <w:rPr>
          <w:b/>
        </w:rPr>
        <w:t xml:space="preserve"> </w:t>
      </w:r>
    </w:p>
    <w:p w14:paraId="3364D556" w14:textId="21E79004" w:rsidR="00A10608" w:rsidRDefault="00622B11" w:rsidP="00622B11">
      <w:r>
        <w:t>A equipe foi div</w:t>
      </w:r>
      <w:r w:rsidR="00A10608">
        <w:t>idida em setores com base no conhecimento e interesse de cada um nas aulas:</w:t>
      </w:r>
    </w:p>
    <w:p w14:paraId="4B8CB8BA" w14:textId="77777777" w:rsidR="000775F9" w:rsidRDefault="000775F9" w:rsidP="00622B11"/>
    <w:p w14:paraId="29A7A38A" w14:textId="66A9F452" w:rsidR="000775F9" w:rsidRDefault="00A10608" w:rsidP="00622B11">
      <w:r w:rsidRPr="000775F9">
        <w:rPr>
          <w:i/>
        </w:rPr>
        <w:t>- Gabriela</w:t>
      </w:r>
      <w:r>
        <w:t xml:space="preserve"> (</w:t>
      </w:r>
      <w:proofErr w:type="spellStart"/>
      <w:r>
        <w:t>versa</w:t>
      </w:r>
      <w:r w:rsidR="000F6BBA">
        <w:t>til</w:t>
      </w:r>
      <w:proofErr w:type="spellEnd"/>
      <w:r w:rsidR="000F6BBA">
        <w:t>, gosta</w:t>
      </w:r>
      <w:r>
        <w:t xml:space="preserve"> da maioria das matérias, optou por Arquitetura)</w:t>
      </w:r>
      <w:r w:rsidR="000775F9">
        <w:t xml:space="preserve"> – Equipe de Desenvolvimento</w:t>
      </w:r>
    </w:p>
    <w:p w14:paraId="00D261F1" w14:textId="742B125F" w:rsidR="000775F9" w:rsidRDefault="00A10608" w:rsidP="00622B11">
      <w:r w:rsidRPr="000775F9">
        <w:rPr>
          <w:i/>
        </w:rPr>
        <w:t>- Augusto</w:t>
      </w:r>
      <w:r>
        <w:t xml:space="preserve"> (teve como forte conhecimento em arquitetura, tendo facilidade em seu manuseio com o </w:t>
      </w:r>
      <w:proofErr w:type="spellStart"/>
      <w:r>
        <w:t>arduino</w:t>
      </w:r>
      <w:proofErr w:type="spellEnd"/>
      <w:r>
        <w:t>, optou por Arquitetura)</w:t>
      </w:r>
      <w:r w:rsidR="000775F9">
        <w:t xml:space="preserve"> – Equipe de Desenvolvimento</w:t>
      </w:r>
    </w:p>
    <w:p w14:paraId="2018617F" w14:textId="2FD7C665" w:rsidR="000775F9" w:rsidRDefault="00A10608" w:rsidP="00622B11">
      <w:r w:rsidRPr="000775F9">
        <w:rPr>
          <w:i/>
        </w:rPr>
        <w:t>- Alan Paixão</w:t>
      </w:r>
      <w:r>
        <w:t xml:space="preserve"> (não tinha problemas com as matérias apresentadas, optou por banco de dados)</w:t>
      </w:r>
      <w:r w:rsidR="000775F9">
        <w:t xml:space="preserve"> – Equipe de Desenvolvimento</w:t>
      </w:r>
    </w:p>
    <w:p w14:paraId="267D0A6D" w14:textId="1E2CE6AA" w:rsidR="000775F9" w:rsidRDefault="00A10608" w:rsidP="00622B11">
      <w:r>
        <w:t xml:space="preserve">- </w:t>
      </w:r>
      <w:r w:rsidRPr="000775F9">
        <w:rPr>
          <w:i/>
        </w:rPr>
        <w:t xml:space="preserve">Matheus </w:t>
      </w:r>
      <w:proofErr w:type="spellStart"/>
      <w:r w:rsidRPr="000775F9">
        <w:rPr>
          <w:i/>
        </w:rPr>
        <w:t>Boré</w:t>
      </w:r>
      <w:proofErr w:type="spellEnd"/>
      <w:r>
        <w:t xml:space="preserve"> (teve como maior conhecimento em programação, optou por Interface </w:t>
      </w:r>
      <w:proofErr w:type="spellStart"/>
      <w:r>
        <w:t>html</w:t>
      </w:r>
      <w:proofErr w:type="spellEnd"/>
      <w:r>
        <w:t xml:space="preserve"> e banco de dados para </w:t>
      </w:r>
      <w:proofErr w:type="spellStart"/>
      <w:r>
        <w:t>auxilio</w:t>
      </w:r>
      <w:proofErr w:type="spellEnd"/>
      <w:r>
        <w:t xml:space="preserve"> ao Alan </w:t>
      </w:r>
      <w:proofErr w:type="spellStart"/>
      <w:r>
        <w:t>Paixao</w:t>
      </w:r>
      <w:proofErr w:type="spellEnd"/>
      <w:r>
        <w:t>)</w:t>
      </w:r>
      <w:r w:rsidR="000775F9">
        <w:t xml:space="preserve"> – </w:t>
      </w:r>
      <w:proofErr w:type="spellStart"/>
      <w:r w:rsidR="000775F9">
        <w:t>Scrum</w:t>
      </w:r>
      <w:proofErr w:type="spellEnd"/>
      <w:r w:rsidR="000775F9">
        <w:t xml:space="preserve"> Master</w:t>
      </w:r>
    </w:p>
    <w:p w14:paraId="7583C4CC" w14:textId="217341D7" w:rsidR="00A10608" w:rsidRDefault="00A10608" w:rsidP="00622B11">
      <w:r>
        <w:t xml:space="preserve">- </w:t>
      </w:r>
      <w:proofErr w:type="spellStart"/>
      <w:r w:rsidRPr="000775F9">
        <w:rPr>
          <w:i/>
        </w:rPr>
        <w:t>Cristielen</w:t>
      </w:r>
      <w:proofErr w:type="spellEnd"/>
      <w:r>
        <w:t xml:space="preserve"> (bom conhecimento em </w:t>
      </w:r>
      <w:proofErr w:type="spellStart"/>
      <w:r>
        <w:t>html</w:t>
      </w:r>
      <w:proofErr w:type="spellEnd"/>
      <w:r>
        <w:t>/</w:t>
      </w:r>
      <w:proofErr w:type="spellStart"/>
      <w:r>
        <w:t>css</w:t>
      </w:r>
      <w:proofErr w:type="spellEnd"/>
      <w:r>
        <w:t>, optou por Int</w:t>
      </w:r>
      <w:r w:rsidR="000775F9">
        <w:t>erface) – Equipe de Desenvolvimento</w:t>
      </w:r>
    </w:p>
    <w:p w14:paraId="79B84C1C" w14:textId="784F65ED" w:rsidR="00A10608" w:rsidRDefault="00A10608" w:rsidP="00622B11"/>
    <w:p w14:paraId="1906245E" w14:textId="6DF14AC4" w:rsidR="00A10608" w:rsidRDefault="00A10608" w:rsidP="00622B11">
      <w:r>
        <w:t xml:space="preserve">Gabriela e Augusto - Arquitetura, responsáveis pelos sensores e captação de umidade e temperatura, utilizando o </w:t>
      </w:r>
      <w:proofErr w:type="spellStart"/>
      <w:r>
        <w:t>Arduino</w:t>
      </w:r>
      <w:proofErr w:type="spellEnd"/>
    </w:p>
    <w:p w14:paraId="0317E7BB" w14:textId="4D8D05CD" w:rsidR="00A10608" w:rsidRDefault="00A10608" w:rsidP="00622B11"/>
    <w:p w14:paraId="36245A2C" w14:textId="0568B114" w:rsidR="00A10608" w:rsidRDefault="00A10608" w:rsidP="00622B11">
      <w:proofErr w:type="spellStart"/>
      <w:r>
        <w:t>Cristielen</w:t>
      </w:r>
      <w:proofErr w:type="spellEnd"/>
      <w:r>
        <w:t xml:space="preserve"> e Matheus </w:t>
      </w:r>
      <w:r w:rsidR="00867AAC">
        <w:t>-</w:t>
      </w:r>
      <w:r>
        <w:t xml:space="preserve"> Interface, responsáveis pelo site e </w:t>
      </w:r>
      <w:r w:rsidR="00867AAC">
        <w:t>apresentação dos gráficos de umidade e temperatura</w:t>
      </w:r>
    </w:p>
    <w:p w14:paraId="7FA4BECD" w14:textId="4D7E8CC6" w:rsidR="00867AAC" w:rsidRDefault="00867AAC" w:rsidP="00622B11"/>
    <w:p w14:paraId="0AEB5DE0" w14:textId="762C8230" w:rsidR="00867AAC" w:rsidRDefault="00867AAC" w:rsidP="00622B11">
      <w:r>
        <w:t xml:space="preserve">Alan e Matheus - Banco de Dados, responsáveis por todo o banco de dados </w:t>
      </w:r>
      <w:proofErr w:type="spellStart"/>
      <w:r>
        <w:t>MySql</w:t>
      </w:r>
      <w:proofErr w:type="spellEnd"/>
      <w:r>
        <w:t>, guardando informações na Nuvem e registrando dados recebidos pela Interface do site.</w:t>
      </w:r>
    </w:p>
    <w:p w14:paraId="4CB45431" w14:textId="77777777" w:rsidR="00A10608" w:rsidRPr="00622B11" w:rsidRDefault="00A10608" w:rsidP="00622B11"/>
    <w:p w14:paraId="23E100A8" w14:textId="3189CF19" w:rsidR="00124F5F" w:rsidRPr="00124F5F" w:rsidRDefault="00370E34" w:rsidP="00124F5F">
      <w:r w:rsidRPr="004B1208">
        <w:tab/>
      </w:r>
    </w:p>
    <w:p w14:paraId="09E2F69D" w14:textId="262A4D56" w:rsidR="00370E34" w:rsidRDefault="00D72003" w:rsidP="00151454">
      <w:r>
        <w:t xml:space="preserve">Metodologia </w:t>
      </w:r>
      <w:proofErr w:type="spellStart"/>
      <w:r>
        <w:t>Agil</w:t>
      </w:r>
      <w:proofErr w:type="spellEnd"/>
      <w:r>
        <w:t>: A equipe optou por utilizar a metodologia ágil, apresentando toda semana a um feedback do seu setor, utilizamos o</w:t>
      </w:r>
      <w:r w:rsidR="00A7357E">
        <w:t xml:space="preserve"> </w:t>
      </w:r>
      <w:proofErr w:type="spellStart"/>
      <w:r>
        <w:t>Trello</w:t>
      </w:r>
      <w:proofErr w:type="spellEnd"/>
      <w:r w:rsidR="00A7357E">
        <w:t xml:space="preserve"> (aplicativo para o gerenciamento de projetos)</w:t>
      </w:r>
      <w:r>
        <w:t xml:space="preserve"> para a organização dos trab</w:t>
      </w:r>
      <w:r w:rsidR="00A7357E">
        <w:t>a</w:t>
      </w:r>
      <w:r>
        <w:t>lhos, o</w:t>
      </w:r>
      <w:r w:rsidR="00A7357E">
        <w:t xml:space="preserve"> </w:t>
      </w:r>
      <w:proofErr w:type="spellStart"/>
      <w:r w:rsidR="00A7357E">
        <w:t>Scrum</w:t>
      </w:r>
      <w:proofErr w:type="spellEnd"/>
      <w:r w:rsidR="00A7357E">
        <w:t xml:space="preserve"> Master (que será uma pessoa diferente a cada semana) </w:t>
      </w:r>
      <w:r>
        <w:t xml:space="preserve">define cada etapa de cada setor por </w:t>
      </w:r>
      <w:r>
        <w:lastRenderedPageBreak/>
        <w:t xml:space="preserve">semana, com datas e horas a ser compridas no projeto, a decisão do </w:t>
      </w:r>
      <w:proofErr w:type="spellStart"/>
      <w:r>
        <w:t>Scrum</w:t>
      </w:r>
      <w:proofErr w:type="spellEnd"/>
      <w:r>
        <w:t xml:space="preserve"> foi aceita por todos os integrantes, para melhor compreensão e organização.</w:t>
      </w:r>
    </w:p>
    <w:p w14:paraId="631BA6BF" w14:textId="629DE7C6" w:rsidR="00EB4A20" w:rsidRDefault="00EB4A20" w:rsidP="00EB4A20">
      <w:pPr>
        <w:pStyle w:val="Ttulo2"/>
        <w:rPr>
          <w:b/>
        </w:rPr>
      </w:pPr>
      <w:bookmarkStart w:id="12" w:name="_Toc512519595"/>
      <w:r w:rsidRPr="00192CAB">
        <w:rPr>
          <w:b/>
        </w:rPr>
        <w:t>PROCESSO E FERRAMENTA DE GESTÃO DE PROJETOS</w:t>
      </w:r>
      <w:bookmarkEnd w:id="12"/>
      <w:r w:rsidRPr="00192CAB">
        <w:rPr>
          <w:b/>
        </w:rPr>
        <w:t xml:space="preserve"> </w:t>
      </w:r>
    </w:p>
    <w:p w14:paraId="117FBBB9" w14:textId="77777777" w:rsidR="00C1510D" w:rsidRDefault="00C1510D" w:rsidP="00C1510D">
      <w:pPr>
        <w:rPr>
          <w:noProof/>
          <w:lang w:eastAsia="pt-BR"/>
        </w:rPr>
      </w:pPr>
      <w:r>
        <w:tab/>
      </w:r>
    </w:p>
    <w:p w14:paraId="1C2A86C4" w14:textId="77777777" w:rsidR="00DD6771" w:rsidRDefault="00DD6771" w:rsidP="00C1510D">
      <w:pPr>
        <w:rPr>
          <w:noProof/>
          <w:lang w:eastAsia="pt-BR"/>
        </w:rPr>
      </w:pPr>
    </w:p>
    <w:p w14:paraId="5ED17D35" w14:textId="120A610C" w:rsidR="00C1510D" w:rsidRDefault="00A24E65" w:rsidP="00C1510D">
      <w:r>
        <w:rPr>
          <w:noProof/>
          <w:lang w:eastAsia="pt-BR"/>
        </w:rPr>
        <w:drawing>
          <wp:inline distT="0" distB="0" distL="0" distR="0" wp14:anchorId="3339BF89" wp14:editId="31CFDCB2">
            <wp:extent cx="5760720" cy="32391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D263" w14:textId="1B3F8FEE" w:rsidR="00C1510D" w:rsidRDefault="00C1510D" w:rsidP="00C1510D"/>
    <w:p w14:paraId="7081665D" w14:textId="501ADE6B" w:rsidR="00C1510D" w:rsidRDefault="009708CE" w:rsidP="00C1510D">
      <w:r>
        <w:t>Descrevemos o processo de gestão através de alguns passos:</w:t>
      </w:r>
    </w:p>
    <w:p w14:paraId="18D40321" w14:textId="34DB1D86" w:rsidR="00B85C8B" w:rsidRDefault="009708CE" w:rsidP="00C1510D">
      <w:r>
        <w:tab/>
        <w:t xml:space="preserve">Passo 1: Estar presente nas aulas e adquirir um interesse a alguma matéria especifica, para dividirmos os setores que </w:t>
      </w:r>
      <w:r w:rsidR="00B85C8B">
        <w:t xml:space="preserve">cada </w:t>
      </w:r>
      <w:r w:rsidR="00A7357E">
        <w:t>um irá fazer,</w:t>
      </w:r>
      <w:r w:rsidR="00B12E06">
        <w:t xml:space="preserve"> </w:t>
      </w:r>
      <w:r w:rsidR="00A7357E">
        <w:t>p</w:t>
      </w:r>
      <w:r w:rsidR="00B85C8B">
        <w:t>ara auxiliar e facilitar o processo do projeto</w:t>
      </w:r>
      <w:r w:rsidR="00A7357E">
        <w:t>.</w:t>
      </w:r>
    </w:p>
    <w:p w14:paraId="46D2BD7C" w14:textId="77777777" w:rsidR="00B85C8B" w:rsidRDefault="00B85C8B" w:rsidP="00C1510D"/>
    <w:p w14:paraId="666521BA" w14:textId="026346BD" w:rsidR="009708CE" w:rsidRDefault="009708CE" w:rsidP="00C1510D">
      <w:r>
        <w:tab/>
        <w:t xml:space="preserve">Passo 2: </w:t>
      </w:r>
      <w:r w:rsidR="00B85C8B">
        <w:t xml:space="preserve">Após as divisões de grupo, tivemos dificuldades em realizar as tarefes e definir os passos para o avanço do projeto, então criamos uma hierarquia, aonde o </w:t>
      </w:r>
      <w:proofErr w:type="spellStart"/>
      <w:r w:rsidR="00B85C8B">
        <w:t>Scrum</w:t>
      </w:r>
      <w:proofErr w:type="spellEnd"/>
      <w:r w:rsidR="00B85C8B">
        <w:t xml:space="preserve"> Master </w:t>
      </w:r>
      <w:proofErr w:type="spellStart"/>
      <w:r w:rsidR="00B85C8B">
        <w:t>cronogramar</w:t>
      </w:r>
      <w:proofErr w:type="spellEnd"/>
      <w:r w:rsidR="00B85C8B">
        <w:t xml:space="preserve"> as tarefas</w:t>
      </w:r>
      <w:r w:rsidR="00A7357E">
        <w:t>.</w:t>
      </w:r>
    </w:p>
    <w:p w14:paraId="55F0A229" w14:textId="4FE441BA" w:rsidR="00B85C8B" w:rsidRDefault="00B85C8B" w:rsidP="00C1510D"/>
    <w:p w14:paraId="02BA639A" w14:textId="63868F2B" w:rsidR="00B85C8B" w:rsidRDefault="00B85C8B" w:rsidP="00C1510D">
      <w:r>
        <w:tab/>
        <w:t xml:space="preserve">Passo 3: Utilizamos a ferramenta </w:t>
      </w:r>
      <w:proofErr w:type="spellStart"/>
      <w:r>
        <w:t>Trello</w:t>
      </w:r>
      <w:proofErr w:type="spellEnd"/>
      <w:r>
        <w:t xml:space="preserve"> para definir as atividades para cada setor</w:t>
      </w:r>
      <w:r w:rsidR="00FE5679">
        <w:t xml:space="preserve"> (Arquitetura, Algoritmo e Banco de dados)</w:t>
      </w:r>
      <w:r>
        <w:t xml:space="preserve">, nessa ferramenta </w:t>
      </w:r>
      <w:proofErr w:type="spellStart"/>
      <w:r>
        <w:t>divimos</w:t>
      </w:r>
      <w:proofErr w:type="spellEnd"/>
      <w:r>
        <w:t xml:space="preserve"> as tarefas em 3 partes:</w:t>
      </w:r>
    </w:p>
    <w:p w14:paraId="616749E9" w14:textId="7BA0EF23" w:rsidR="00F337ED" w:rsidRDefault="00F337ED" w:rsidP="003A18EB">
      <w:pPr>
        <w:pStyle w:val="PargrafodaLista"/>
        <w:numPr>
          <w:ilvl w:val="0"/>
          <w:numId w:val="47"/>
        </w:numPr>
      </w:pPr>
      <w:r>
        <w:lastRenderedPageBreak/>
        <w:t xml:space="preserve"> A função “ A fazer “ adiciona tarefas que precisam ser feitas</w:t>
      </w:r>
      <w:r w:rsidR="003A18EB">
        <w:t>, a etiqueta</w:t>
      </w:r>
      <w:r>
        <w:t xml:space="preserve"> que representa essa tarefa </w:t>
      </w:r>
      <w:r w:rsidR="003A18EB" w:rsidRPr="003A18EB">
        <w:rPr>
          <w:noProof/>
          <w:lang w:eastAsia="pt-BR"/>
        </w:rPr>
        <w:drawing>
          <wp:inline distT="0" distB="0" distL="0" distR="0" wp14:anchorId="5932E1F5" wp14:editId="513656C7">
            <wp:extent cx="647700" cy="196215"/>
            <wp:effectExtent l="0" t="0" r="0" b="0"/>
            <wp:docPr id="4" name="Imagem 4" descr="C:\Users\Matheus\Desktop\vermel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heus\Desktop\vermelh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2E06">
        <w:t xml:space="preserve"> </w:t>
      </w:r>
      <w:bookmarkStart w:id="13" w:name="_GoBack"/>
      <w:bookmarkEnd w:id="13"/>
      <w:r w:rsidR="00B12E06">
        <w:t>!</w:t>
      </w:r>
    </w:p>
    <w:p w14:paraId="6C7614DA" w14:textId="77777777" w:rsidR="003A18EB" w:rsidRDefault="003A18EB" w:rsidP="003A18EB">
      <w:pPr>
        <w:pStyle w:val="PargrafodaLista"/>
        <w:ind w:left="1575"/>
      </w:pPr>
    </w:p>
    <w:p w14:paraId="7D563F09" w14:textId="659DF74F" w:rsidR="00F337ED" w:rsidRDefault="00F337ED" w:rsidP="005E2AFF">
      <w:pPr>
        <w:pStyle w:val="PargrafodaLista"/>
        <w:numPr>
          <w:ilvl w:val="0"/>
          <w:numId w:val="47"/>
        </w:numPr>
      </w:pPr>
      <w:r>
        <w:t xml:space="preserve">Função “ Em Andamento “ a atividade </w:t>
      </w:r>
      <w:r w:rsidR="00FE5679">
        <w:t>começou a ser iniciada,</w:t>
      </w:r>
      <w:r w:rsidR="005E2AFF">
        <w:t xml:space="preserve"> mas não concluída, a cor de sua etiqueta  </w:t>
      </w:r>
      <w:r w:rsidR="005E2AFF" w:rsidRPr="005E2AFF">
        <w:rPr>
          <w:noProof/>
          <w:lang w:eastAsia="pt-BR"/>
        </w:rPr>
        <w:drawing>
          <wp:inline distT="0" distB="0" distL="0" distR="0" wp14:anchorId="48E877F1" wp14:editId="51EA6C46">
            <wp:extent cx="664845" cy="219075"/>
            <wp:effectExtent l="0" t="0" r="0" b="0"/>
            <wp:docPr id="6" name="Imagem 6" descr="C:\Users\Matheus\Desktop\amare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heus\Desktop\amarel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2AFF">
        <w:t xml:space="preserve">  !</w:t>
      </w:r>
    </w:p>
    <w:p w14:paraId="63240CC1" w14:textId="77777777" w:rsidR="005E2AFF" w:rsidRDefault="005E2AFF" w:rsidP="005E2AFF">
      <w:pPr>
        <w:pStyle w:val="PargrafodaLista"/>
      </w:pPr>
    </w:p>
    <w:p w14:paraId="78257A72" w14:textId="0BE005FB" w:rsidR="005E2AFF" w:rsidRDefault="005E2AFF" w:rsidP="005E2AFF">
      <w:pPr>
        <w:pStyle w:val="PargrafodaLista"/>
        <w:numPr>
          <w:ilvl w:val="0"/>
          <w:numId w:val="47"/>
        </w:numPr>
      </w:pPr>
      <w:r>
        <w:t xml:space="preserve">Função “ </w:t>
      </w:r>
      <w:proofErr w:type="spellStart"/>
      <w:r>
        <w:t>Concluido</w:t>
      </w:r>
      <w:proofErr w:type="spellEnd"/>
      <w:r>
        <w:t xml:space="preserve">” descreve a atividade como encerrada (concluída), a cor de sua etiqueta  </w:t>
      </w:r>
      <w:r w:rsidRPr="005E2AFF">
        <w:rPr>
          <w:noProof/>
          <w:lang w:eastAsia="pt-BR"/>
        </w:rPr>
        <w:drawing>
          <wp:inline distT="0" distB="0" distL="0" distR="0" wp14:anchorId="1D9F9786" wp14:editId="43FB2268">
            <wp:extent cx="725170" cy="219075"/>
            <wp:effectExtent l="0" t="0" r="0" b="0"/>
            <wp:docPr id="7" name="Imagem 7" descr="C:\Users\Matheus\Desktop\ver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heus\Desktop\verd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!</w:t>
      </w:r>
    </w:p>
    <w:p w14:paraId="490D6FE0" w14:textId="2B77365D" w:rsidR="00F337ED" w:rsidRDefault="00F337ED" w:rsidP="00C1510D">
      <w:r>
        <w:tab/>
      </w:r>
      <w:r>
        <w:tab/>
      </w:r>
    </w:p>
    <w:p w14:paraId="176D5EDC" w14:textId="74448C21" w:rsidR="005E2AFF" w:rsidRDefault="005E2AFF" w:rsidP="00C1510D">
      <w:r>
        <w:t xml:space="preserve">Essas funções no </w:t>
      </w:r>
      <w:proofErr w:type="spellStart"/>
      <w:r>
        <w:t>Trello</w:t>
      </w:r>
      <w:proofErr w:type="spellEnd"/>
      <w:r>
        <w:t xml:space="preserve"> foi de extrema importância para a equipe, podendo visualizar se cada setor </w:t>
      </w:r>
      <w:proofErr w:type="spellStart"/>
      <w:r>
        <w:t>esta</w:t>
      </w:r>
      <w:proofErr w:type="spellEnd"/>
      <w:r>
        <w:t xml:space="preserve"> comprometido e realizando as atividades, ao chegar na fase de “Conclusão”, o setor apresenta arquivos, ideias, imagens </w:t>
      </w:r>
      <w:proofErr w:type="spellStart"/>
      <w:r>
        <w:t>etc</w:t>
      </w:r>
      <w:proofErr w:type="spellEnd"/>
      <w:r>
        <w:t xml:space="preserve"> sobre a tarefa que foi prescrita.</w:t>
      </w:r>
    </w:p>
    <w:p w14:paraId="04C0C56E" w14:textId="39A4D877" w:rsidR="005E2AFF" w:rsidRDefault="005E2AFF" w:rsidP="00C1510D">
      <w:r>
        <w:t xml:space="preserve">As tarefas são </w:t>
      </w:r>
      <w:r w:rsidR="00DB1191">
        <w:t>realizadas</w:t>
      </w:r>
      <w:r>
        <w:t xml:space="preserve"> a cada semana,</w:t>
      </w:r>
      <w:r w:rsidR="00DB1191">
        <w:t xml:space="preserve"> </w:t>
      </w:r>
      <w:r>
        <w:t xml:space="preserve">na qual toda segunda feira a </w:t>
      </w:r>
      <w:r w:rsidR="00DB1191">
        <w:t xml:space="preserve">equipe se reúne para dar o feedback sobre a atividade proposta, além de cada membro do grupo oferecer uma opinião a respeito do colega, para caso haja algum problema de desempenho ou </w:t>
      </w:r>
      <w:r w:rsidR="007326E0">
        <w:t xml:space="preserve">lhe dar </w:t>
      </w:r>
      <w:r w:rsidR="00DB1191">
        <w:t>elogio ao seu progresso.</w:t>
      </w:r>
    </w:p>
    <w:p w14:paraId="37578DA9" w14:textId="77777777" w:rsidR="005E2AFF" w:rsidRDefault="005E2AFF" w:rsidP="00C1510D"/>
    <w:p w14:paraId="0C9F06BC" w14:textId="27360C21" w:rsidR="00B85C8B" w:rsidRPr="00C1510D" w:rsidRDefault="00B85C8B" w:rsidP="00C1510D">
      <w:r>
        <w:tab/>
      </w:r>
    </w:p>
    <w:p w14:paraId="622825B8" w14:textId="6F8FE215" w:rsidR="007326E0" w:rsidRPr="00192CAB" w:rsidRDefault="00EB4A20" w:rsidP="007326E0">
      <w:pPr>
        <w:rPr>
          <w:b/>
        </w:rPr>
      </w:pPr>
      <w:r w:rsidRPr="004B1208">
        <w:tab/>
      </w:r>
      <w:r w:rsidR="004F00C9">
        <w:tab/>
      </w:r>
      <w:bookmarkStart w:id="14" w:name="_Toc512519596"/>
      <w:r w:rsidR="002D45C8" w:rsidRPr="00192CAB">
        <w:rPr>
          <w:b/>
        </w:rPr>
        <w:t>Gestão dos Riscos do Projeto</w:t>
      </w:r>
      <w:bookmarkEnd w:id="14"/>
      <w:r w:rsidRPr="00192CAB">
        <w:rPr>
          <w:b/>
        </w:rPr>
        <w:t xml:space="preserve"> </w:t>
      </w:r>
    </w:p>
    <w:p w14:paraId="39DA8A79" w14:textId="77777777" w:rsidR="00830CBE" w:rsidRDefault="00EB4A20" w:rsidP="00EB4A20">
      <w:r w:rsidRPr="004B1208">
        <w:tab/>
      </w:r>
    </w:p>
    <w:tbl>
      <w:tblPr>
        <w:tblStyle w:val="TabelaSimples10"/>
        <w:tblW w:w="0" w:type="auto"/>
        <w:tblLook w:val="04A0" w:firstRow="1" w:lastRow="0" w:firstColumn="1" w:lastColumn="0" w:noHBand="0" w:noVBand="1"/>
      </w:tblPr>
      <w:tblGrid>
        <w:gridCol w:w="2802"/>
        <w:gridCol w:w="2976"/>
        <w:gridCol w:w="2846"/>
      </w:tblGrid>
      <w:tr w:rsidR="00B26CF8" w14:paraId="61FBC925" w14:textId="77777777" w:rsidTr="00D331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2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14:paraId="649FD002" w14:textId="4123EE3A" w:rsidR="00B26CF8" w:rsidRDefault="00B26CF8" w:rsidP="00B26CF8">
            <w:pPr>
              <w:jc w:val="center"/>
            </w:pPr>
            <w:r>
              <w:t>Gestão de Risco</w:t>
            </w:r>
            <w:r w:rsidR="00D331BE">
              <w:t xml:space="preserve"> (Indoor)</w:t>
            </w:r>
          </w:p>
        </w:tc>
      </w:tr>
      <w:tr w:rsidR="00D331BE" w14:paraId="632CD2B6" w14:textId="77777777" w:rsidTr="00D33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tcBorders>
              <w:top w:val="single" w:sz="4" w:space="0" w:color="auto"/>
            </w:tcBorders>
          </w:tcPr>
          <w:p w14:paraId="13608A47" w14:textId="4452C382" w:rsidR="00D331BE" w:rsidRPr="00D331BE" w:rsidRDefault="00D331BE" w:rsidP="00D331BE">
            <w:pPr>
              <w:jc w:val="center"/>
              <w:rPr>
                <w:rFonts w:asciiTheme="minorHAnsi" w:hAnsiTheme="minorHAnsi" w:cstheme="minorHAnsi"/>
                <w:color w:val="1F497D" w:themeColor="text2"/>
              </w:rPr>
            </w:pPr>
            <w:r w:rsidRPr="00D331BE">
              <w:rPr>
                <w:rFonts w:asciiTheme="minorHAnsi" w:hAnsiTheme="minorHAnsi" w:cstheme="minorHAnsi"/>
                <w:color w:val="1F497D" w:themeColor="text2"/>
              </w:rPr>
              <w:t>Riscos</w:t>
            </w:r>
          </w:p>
        </w:tc>
        <w:tc>
          <w:tcPr>
            <w:tcW w:w="2976" w:type="dxa"/>
            <w:tcBorders>
              <w:top w:val="single" w:sz="4" w:space="0" w:color="auto"/>
            </w:tcBorders>
          </w:tcPr>
          <w:p w14:paraId="79A5869A" w14:textId="08C47541" w:rsidR="00D331BE" w:rsidRPr="00D331BE" w:rsidRDefault="00D331BE" w:rsidP="00D331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1F497D" w:themeColor="text2"/>
              </w:rPr>
            </w:pPr>
            <w:r w:rsidRPr="00D331BE">
              <w:rPr>
                <w:rFonts w:asciiTheme="minorHAnsi" w:hAnsiTheme="minorHAnsi" w:cstheme="minorHAnsi"/>
                <w:b/>
                <w:color w:val="1F497D" w:themeColor="text2"/>
              </w:rPr>
              <w:t>Classificação</w:t>
            </w:r>
          </w:p>
        </w:tc>
        <w:tc>
          <w:tcPr>
            <w:tcW w:w="2846" w:type="dxa"/>
            <w:tcBorders>
              <w:top w:val="single" w:sz="4" w:space="0" w:color="auto"/>
            </w:tcBorders>
          </w:tcPr>
          <w:p w14:paraId="5E29C6B7" w14:textId="0CAD25EB" w:rsidR="00D331BE" w:rsidRPr="00D331BE" w:rsidRDefault="00D331BE" w:rsidP="00D331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1F497D" w:themeColor="text2"/>
              </w:rPr>
            </w:pPr>
            <w:r w:rsidRPr="00D331BE">
              <w:rPr>
                <w:rFonts w:asciiTheme="minorHAnsi" w:hAnsiTheme="minorHAnsi" w:cstheme="minorHAnsi"/>
                <w:b/>
                <w:color w:val="1F497D" w:themeColor="text2"/>
              </w:rPr>
              <w:t>Resposta</w:t>
            </w:r>
          </w:p>
        </w:tc>
      </w:tr>
      <w:tr w:rsidR="00D331BE" w14:paraId="31B0AD23" w14:textId="77777777" w:rsidTr="00D33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499C6B4E" w14:textId="02513D27" w:rsidR="00D331BE" w:rsidRPr="007C275D" w:rsidRDefault="00D331BE" w:rsidP="007C275D">
            <w:pPr>
              <w:jc w:val="left"/>
              <w:rPr>
                <w:rFonts w:ascii="Agency FB" w:hAnsi="Agency FB"/>
                <w:b w:val="0"/>
                <w:sz w:val="28"/>
              </w:rPr>
            </w:pPr>
            <w:r w:rsidRPr="007C275D">
              <w:rPr>
                <w:rFonts w:ascii="Agency FB" w:hAnsi="Agency FB"/>
                <w:b w:val="0"/>
                <w:sz w:val="28"/>
              </w:rPr>
              <w:t>Pesquisa no me</w:t>
            </w:r>
            <w:r w:rsidR="00DA5E01">
              <w:rPr>
                <w:rFonts w:ascii="Agency FB" w:hAnsi="Agency FB"/>
                <w:b w:val="0"/>
                <w:sz w:val="28"/>
              </w:rPr>
              <w:t>rcado sobre as estufas Indoor, P</w:t>
            </w:r>
            <w:r w:rsidRPr="007C275D">
              <w:rPr>
                <w:rFonts w:ascii="Agency FB" w:hAnsi="Agency FB"/>
                <w:b w:val="0"/>
                <w:sz w:val="28"/>
              </w:rPr>
              <w:t>ouco conteúdo abrangi</w:t>
            </w:r>
            <w:r w:rsidR="0045768B">
              <w:rPr>
                <w:rFonts w:ascii="Agency FB" w:hAnsi="Agency FB"/>
                <w:b w:val="0"/>
                <w:sz w:val="28"/>
              </w:rPr>
              <w:t xml:space="preserve">do e como funciona o </w:t>
            </w:r>
            <w:proofErr w:type="spellStart"/>
            <w:r w:rsidR="0045768B">
              <w:rPr>
                <w:rFonts w:ascii="Agency FB" w:hAnsi="Agency FB"/>
                <w:b w:val="0"/>
                <w:sz w:val="28"/>
              </w:rPr>
              <w:t>cultvino</w:t>
            </w:r>
            <w:proofErr w:type="spellEnd"/>
          </w:p>
        </w:tc>
        <w:tc>
          <w:tcPr>
            <w:tcW w:w="2976" w:type="dxa"/>
          </w:tcPr>
          <w:p w14:paraId="10CD6B5A" w14:textId="5A030342" w:rsidR="00D331BE" w:rsidRDefault="00D331BE" w:rsidP="00EB4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6" w:type="dxa"/>
          </w:tcPr>
          <w:p w14:paraId="339C1145" w14:textId="77777777" w:rsidR="00D331BE" w:rsidRDefault="00D331BE" w:rsidP="00EB4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331BE" w14:paraId="4A423A79" w14:textId="77777777" w:rsidTr="00D33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61EEF3F3" w14:textId="51688CEB" w:rsidR="00D331BE" w:rsidRPr="007C275D" w:rsidRDefault="00D331BE" w:rsidP="007C275D">
            <w:pPr>
              <w:jc w:val="left"/>
              <w:rPr>
                <w:rFonts w:ascii="Agency FB" w:hAnsi="Agency FB"/>
                <w:b w:val="0"/>
                <w:sz w:val="28"/>
              </w:rPr>
            </w:pPr>
            <w:r w:rsidRPr="007C275D">
              <w:rPr>
                <w:rFonts w:ascii="Agency FB" w:hAnsi="Agency FB"/>
                <w:b w:val="0"/>
                <w:sz w:val="28"/>
              </w:rPr>
              <w:t xml:space="preserve">Falta de pratica do </w:t>
            </w:r>
            <w:proofErr w:type="spellStart"/>
            <w:r w:rsidRPr="007C275D">
              <w:rPr>
                <w:rFonts w:ascii="Agency FB" w:hAnsi="Agency FB"/>
                <w:b w:val="0"/>
                <w:sz w:val="28"/>
              </w:rPr>
              <w:t>Arduino</w:t>
            </w:r>
            <w:proofErr w:type="spellEnd"/>
            <w:r w:rsidRPr="007C275D">
              <w:rPr>
                <w:rFonts w:ascii="Agency FB" w:hAnsi="Agency FB"/>
                <w:b w:val="0"/>
                <w:sz w:val="28"/>
              </w:rPr>
              <w:t xml:space="preserve"> </w:t>
            </w:r>
            <w:r w:rsidR="007C275D" w:rsidRPr="007C275D">
              <w:rPr>
                <w:rFonts w:ascii="Agency FB" w:hAnsi="Agency FB"/>
                <w:b w:val="0"/>
                <w:sz w:val="28"/>
              </w:rPr>
              <w:t xml:space="preserve">fora da faculdade, pois não é permitido retirar a placa </w:t>
            </w:r>
            <w:r w:rsidR="007C275D" w:rsidRPr="007C275D">
              <w:rPr>
                <w:rFonts w:ascii="Agency FB" w:hAnsi="Agency FB"/>
                <w:b w:val="0"/>
                <w:sz w:val="28"/>
              </w:rPr>
              <w:lastRenderedPageBreak/>
              <w:t>(empréstimo) fora da faculdade</w:t>
            </w:r>
          </w:p>
        </w:tc>
        <w:tc>
          <w:tcPr>
            <w:tcW w:w="2976" w:type="dxa"/>
          </w:tcPr>
          <w:p w14:paraId="2711A21F" w14:textId="77777777" w:rsidR="00D331BE" w:rsidRDefault="00D331BE" w:rsidP="00EB4A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46" w:type="dxa"/>
          </w:tcPr>
          <w:p w14:paraId="6A8547DD" w14:textId="77777777" w:rsidR="00D331BE" w:rsidRDefault="00D331BE" w:rsidP="00EB4A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C275D" w14:paraId="6CFABF21" w14:textId="77777777" w:rsidTr="00D33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308B55E9" w14:textId="0F64F0E7" w:rsidR="007C275D" w:rsidRPr="007C275D" w:rsidRDefault="007C275D" w:rsidP="007C275D">
            <w:pPr>
              <w:jc w:val="left"/>
              <w:rPr>
                <w:rFonts w:ascii="Agency FB" w:hAnsi="Agency FB"/>
                <w:b w:val="0"/>
                <w:sz w:val="28"/>
              </w:rPr>
            </w:pPr>
            <w:r w:rsidRPr="007C275D">
              <w:rPr>
                <w:rFonts w:ascii="Agency FB" w:hAnsi="Agency FB"/>
                <w:b w:val="0"/>
                <w:sz w:val="28"/>
              </w:rPr>
              <w:t xml:space="preserve">Excesso de conteúdos a realizar na </w:t>
            </w:r>
            <w:proofErr w:type="spellStart"/>
            <w:r w:rsidRPr="007C275D">
              <w:rPr>
                <w:rFonts w:ascii="Agency FB" w:hAnsi="Agency FB"/>
                <w:b w:val="0"/>
                <w:sz w:val="28"/>
              </w:rPr>
              <w:t>faculdade,as</w:t>
            </w:r>
            <w:proofErr w:type="spellEnd"/>
            <w:r w:rsidRPr="007C275D">
              <w:rPr>
                <w:rFonts w:ascii="Agency FB" w:hAnsi="Agency FB"/>
                <w:b w:val="0"/>
                <w:sz w:val="28"/>
              </w:rPr>
              <w:t xml:space="preserve"> atividade deixadas para casa dificultaram o foco total no projeto</w:t>
            </w:r>
          </w:p>
        </w:tc>
        <w:tc>
          <w:tcPr>
            <w:tcW w:w="2976" w:type="dxa"/>
          </w:tcPr>
          <w:p w14:paraId="6C6B97D8" w14:textId="77777777" w:rsidR="007C275D" w:rsidRDefault="007C275D" w:rsidP="00EB4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6" w:type="dxa"/>
          </w:tcPr>
          <w:p w14:paraId="76AD2F41" w14:textId="77777777" w:rsidR="007C275D" w:rsidRDefault="007C275D" w:rsidP="00EB4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C275D" w14:paraId="1EC613AA" w14:textId="77777777" w:rsidTr="00D33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1E4B8B90" w14:textId="640B70A2" w:rsidR="007C275D" w:rsidRPr="007C275D" w:rsidRDefault="007C275D" w:rsidP="007C275D">
            <w:pPr>
              <w:jc w:val="left"/>
              <w:rPr>
                <w:rFonts w:ascii="Agency FB" w:hAnsi="Agency FB"/>
                <w:b w:val="0"/>
                <w:sz w:val="28"/>
              </w:rPr>
            </w:pPr>
            <w:r w:rsidRPr="007C275D">
              <w:rPr>
                <w:rFonts w:ascii="Agency FB" w:hAnsi="Agency FB"/>
                <w:b w:val="0"/>
                <w:sz w:val="28"/>
              </w:rPr>
              <w:t xml:space="preserve">Desanimo de alguns membros do </w:t>
            </w:r>
            <w:proofErr w:type="spellStart"/>
            <w:r w:rsidRPr="007C275D">
              <w:rPr>
                <w:rFonts w:ascii="Agency FB" w:hAnsi="Agency FB"/>
                <w:b w:val="0"/>
                <w:sz w:val="28"/>
              </w:rPr>
              <w:t>grupo,por</w:t>
            </w:r>
            <w:proofErr w:type="spellEnd"/>
            <w:r w:rsidRPr="007C275D">
              <w:rPr>
                <w:rFonts w:ascii="Agency FB" w:hAnsi="Agency FB"/>
                <w:b w:val="0"/>
                <w:sz w:val="28"/>
              </w:rPr>
              <w:t xml:space="preserve"> problemas particulares</w:t>
            </w:r>
          </w:p>
        </w:tc>
        <w:tc>
          <w:tcPr>
            <w:tcW w:w="2976" w:type="dxa"/>
          </w:tcPr>
          <w:p w14:paraId="5335E62F" w14:textId="77777777" w:rsidR="007C275D" w:rsidRDefault="007C275D" w:rsidP="00EB4A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46" w:type="dxa"/>
          </w:tcPr>
          <w:p w14:paraId="55CC6EDE" w14:textId="77777777" w:rsidR="007C275D" w:rsidRDefault="007C275D" w:rsidP="00EB4A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14A6E" w14:paraId="6942F8DE" w14:textId="77777777" w:rsidTr="00D33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7FBECC67" w14:textId="21BA8B5C" w:rsidR="00814A6E" w:rsidRPr="007C275D" w:rsidRDefault="00814A6E" w:rsidP="007C275D">
            <w:pPr>
              <w:jc w:val="left"/>
              <w:rPr>
                <w:rFonts w:ascii="Agency FB" w:hAnsi="Agency FB"/>
                <w:b w:val="0"/>
                <w:sz w:val="28"/>
              </w:rPr>
            </w:pPr>
            <w:r>
              <w:rPr>
                <w:rFonts w:ascii="Agency FB" w:hAnsi="Agency FB"/>
                <w:b w:val="0"/>
                <w:sz w:val="28"/>
              </w:rPr>
              <w:t>Integração entre o Site(</w:t>
            </w:r>
            <w:proofErr w:type="spellStart"/>
            <w:r>
              <w:rPr>
                <w:rFonts w:ascii="Agency FB" w:hAnsi="Agency FB"/>
                <w:b w:val="0"/>
                <w:sz w:val="28"/>
              </w:rPr>
              <w:t>html</w:t>
            </w:r>
            <w:proofErr w:type="spellEnd"/>
            <w:r>
              <w:rPr>
                <w:rFonts w:ascii="Agency FB" w:hAnsi="Agency FB"/>
                <w:b w:val="0"/>
                <w:sz w:val="28"/>
              </w:rPr>
              <w:t>/Interface),Banco de Dados(</w:t>
            </w:r>
            <w:proofErr w:type="spellStart"/>
            <w:r>
              <w:rPr>
                <w:rFonts w:ascii="Agency FB" w:hAnsi="Agency FB"/>
                <w:b w:val="0"/>
                <w:sz w:val="28"/>
              </w:rPr>
              <w:t>MySql</w:t>
            </w:r>
            <w:proofErr w:type="spellEnd"/>
            <w:r>
              <w:rPr>
                <w:rFonts w:ascii="Agency FB" w:hAnsi="Agency FB"/>
                <w:b w:val="0"/>
                <w:sz w:val="28"/>
              </w:rPr>
              <w:t>) e Arquitetura(</w:t>
            </w:r>
            <w:proofErr w:type="spellStart"/>
            <w:r>
              <w:rPr>
                <w:rFonts w:ascii="Agency FB" w:hAnsi="Agency FB"/>
                <w:b w:val="0"/>
                <w:sz w:val="28"/>
              </w:rPr>
              <w:t>ArduinoUNO</w:t>
            </w:r>
            <w:proofErr w:type="spellEnd"/>
            <w:r>
              <w:rPr>
                <w:rFonts w:ascii="Agency FB" w:hAnsi="Agency FB"/>
                <w:b w:val="0"/>
                <w:sz w:val="28"/>
              </w:rPr>
              <w:t>)</w:t>
            </w:r>
          </w:p>
        </w:tc>
        <w:tc>
          <w:tcPr>
            <w:tcW w:w="2976" w:type="dxa"/>
          </w:tcPr>
          <w:p w14:paraId="55B492F6" w14:textId="77777777" w:rsidR="00814A6E" w:rsidRDefault="00814A6E" w:rsidP="00EB4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6" w:type="dxa"/>
          </w:tcPr>
          <w:p w14:paraId="0B76D7D7" w14:textId="77777777" w:rsidR="00814A6E" w:rsidRDefault="00814A6E" w:rsidP="00EB4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5D96424" w14:textId="36555500" w:rsidR="00830CBE" w:rsidRDefault="00830CBE" w:rsidP="00EB4A20"/>
    <w:p w14:paraId="02AAB227" w14:textId="251CE054" w:rsidR="00BF5D74" w:rsidRDefault="00BF5D74" w:rsidP="00EB4A20"/>
    <w:p w14:paraId="5FD6B561" w14:textId="77777777" w:rsidR="00BF5D74" w:rsidRDefault="00BF5D74" w:rsidP="00EB4A20"/>
    <w:p w14:paraId="436DBD43" w14:textId="62984975" w:rsidR="00BF5D74" w:rsidRPr="00BF5D74" w:rsidRDefault="002D45C8" w:rsidP="00EB4A20">
      <w:pPr>
        <w:pStyle w:val="Ttulo2"/>
        <w:rPr>
          <w:b/>
        </w:rPr>
      </w:pPr>
      <w:bookmarkStart w:id="15" w:name="_Toc512519597"/>
      <w:r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</w:p>
    <w:tbl>
      <w:tblPr>
        <w:tblStyle w:val="Quadro"/>
        <w:tblW w:w="0" w:type="auto"/>
        <w:tblLook w:val="04A0" w:firstRow="1" w:lastRow="0" w:firstColumn="1" w:lastColumn="0" w:noHBand="0" w:noVBand="1"/>
      </w:tblPr>
      <w:tblGrid>
        <w:gridCol w:w="2261"/>
        <w:gridCol w:w="2269"/>
        <w:gridCol w:w="2269"/>
        <w:gridCol w:w="2263"/>
      </w:tblGrid>
      <w:tr w:rsidR="00FE0AA8" w14:paraId="40D9B33E" w14:textId="77777777" w:rsidTr="00FE0AA8">
        <w:tc>
          <w:tcPr>
            <w:tcW w:w="9212" w:type="dxa"/>
            <w:gridSpan w:val="4"/>
            <w:shd w:val="clear" w:color="auto" w:fill="B8CCE4" w:themeFill="accent1" w:themeFillTint="66"/>
          </w:tcPr>
          <w:p w14:paraId="02959DF7" w14:textId="345C95C4" w:rsidR="00FE0AA8" w:rsidRPr="00BF5D74" w:rsidRDefault="00FE0AA8" w:rsidP="00FE0AA8">
            <w:pPr>
              <w:jc w:val="center"/>
              <w:rPr>
                <w:b/>
                <w:sz w:val="36"/>
              </w:rPr>
            </w:pPr>
            <w:proofErr w:type="spellStart"/>
            <w:r w:rsidRPr="00BF5D74">
              <w:rPr>
                <w:b/>
                <w:sz w:val="36"/>
              </w:rPr>
              <w:t>Product</w:t>
            </w:r>
            <w:proofErr w:type="spellEnd"/>
            <w:r w:rsidRPr="00BF5D74">
              <w:rPr>
                <w:b/>
                <w:sz w:val="36"/>
              </w:rPr>
              <w:t xml:space="preserve"> </w:t>
            </w:r>
            <w:proofErr w:type="spellStart"/>
            <w:r w:rsidRPr="00BF5D74">
              <w:rPr>
                <w:b/>
                <w:sz w:val="36"/>
              </w:rPr>
              <w:t>Bac</w:t>
            </w:r>
            <w:r w:rsidR="00464382">
              <w:rPr>
                <w:b/>
                <w:sz w:val="36"/>
              </w:rPr>
              <w:t>k</w:t>
            </w:r>
            <w:r w:rsidRPr="00BF5D74">
              <w:rPr>
                <w:b/>
                <w:sz w:val="36"/>
              </w:rPr>
              <w:t>log</w:t>
            </w:r>
            <w:proofErr w:type="spellEnd"/>
          </w:p>
        </w:tc>
      </w:tr>
      <w:tr w:rsidR="00FE0AA8" w14:paraId="5ED21344" w14:textId="77777777" w:rsidTr="00FE0AA8">
        <w:tc>
          <w:tcPr>
            <w:tcW w:w="2303" w:type="dxa"/>
          </w:tcPr>
          <w:p w14:paraId="7ABE394C" w14:textId="0E66F477" w:rsidR="00FE0AA8" w:rsidRPr="00FE0AA8" w:rsidRDefault="00FE0AA8" w:rsidP="00FE0AA8">
            <w:pPr>
              <w:jc w:val="center"/>
              <w:rPr>
                <w:b/>
              </w:rPr>
            </w:pPr>
            <w:proofErr w:type="spellStart"/>
            <w:r w:rsidRPr="00FE0AA8">
              <w:rPr>
                <w:b/>
              </w:rPr>
              <w:t>Area</w:t>
            </w:r>
            <w:proofErr w:type="spellEnd"/>
          </w:p>
        </w:tc>
        <w:tc>
          <w:tcPr>
            <w:tcW w:w="2303" w:type="dxa"/>
          </w:tcPr>
          <w:p w14:paraId="6EA91F67" w14:textId="6E261473" w:rsidR="00FE0AA8" w:rsidRPr="00FE0AA8" w:rsidRDefault="00FE0AA8" w:rsidP="00FE0AA8">
            <w:pPr>
              <w:jc w:val="center"/>
              <w:rPr>
                <w:b/>
              </w:rPr>
            </w:pPr>
            <w:r w:rsidRPr="00FE0AA8">
              <w:rPr>
                <w:b/>
              </w:rPr>
              <w:t>Atividade</w:t>
            </w:r>
          </w:p>
        </w:tc>
        <w:tc>
          <w:tcPr>
            <w:tcW w:w="2303" w:type="dxa"/>
          </w:tcPr>
          <w:p w14:paraId="6926A9ED" w14:textId="007498ED" w:rsidR="00FE0AA8" w:rsidRPr="00FE0AA8" w:rsidRDefault="00FE0AA8" w:rsidP="00FE0AA8">
            <w:pPr>
              <w:jc w:val="center"/>
              <w:rPr>
                <w:b/>
              </w:rPr>
            </w:pPr>
            <w:r w:rsidRPr="00FE0AA8">
              <w:rPr>
                <w:b/>
              </w:rPr>
              <w:t>Item</w:t>
            </w:r>
          </w:p>
        </w:tc>
        <w:tc>
          <w:tcPr>
            <w:tcW w:w="2303" w:type="dxa"/>
          </w:tcPr>
          <w:p w14:paraId="0B51DE84" w14:textId="2B903987" w:rsidR="00FE0AA8" w:rsidRPr="00FE0AA8" w:rsidRDefault="00FE0AA8" w:rsidP="00FE0AA8">
            <w:pPr>
              <w:jc w:val="center"/>
              <w:rPr>
                <w:b/>
              </w:rPr>
            </w:pPr>
            <w:r w:rsidRPr="00FE0AA8">
              <w:rPr>
                <w:b/>
              </w:rPr>
              <w:t xml:space="preserve">Business </w:t>
            </w:r>
            <w:proofErr w:type="spellStart"/>
            <w:r w:rsidRPr="00FE0AA8">
              <w:rPr>
                <w:b/>
              </w:rPr>
              <w:t>Value</w:t>
            </w:r>
            <w:proofErr w:type="spellEnd"/>
          </w:p>
        </w:tc>
      </w:tr>
      <w:tr w:rsidR="002B1852" w14:paraId="29D0F0BF" w14:textId="77777777" w:rsidTr="00FE0AA8">
        <w:tc>
          <w:tcPr>
            <w:tcW w:w="2303" w:type="dxa"/>
          </w:tcPr>
          <w:p w14:paraId="083D9576" w14:textId="583341F7" w:rsidR="002B1852" w:rsidRPr="00BF5D74" w:rsidRDefault="002B1852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Equipe</w:t>
            </w:r>
          </w:p>
        </w:tc>
        <w:tc>
          <w:tcPr>
            <w:tcW w:w="2303" w:type="dxa"/>
          </w:tcPr>
          <w:p w14:paraId="3D9B7927" w14:textId="1B2CED09" w:rsidR="002B1852" w:rsidRPr="00BF5D74" w:rsidRDefault="002B1852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Gerenciar o Site de cultivo Indoor</w:t>
            </w:r>
          </w:p>
        </w:tc>
        <w:tc>
          <w:tcPr>
            <w:tcW w:w="2303" w:type="dxa"/>
          </w:tcPr>
          <w:p w14:paraId="1083AA3B" w14:textId="12455241" w:rsidR="002B1852" w:rsidRPr="00BF5D74" w:rsidRDefault="002B1852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Apresentar o modelo do projeto completo e gerenciar o mesmo</w:t>
            </w:r>
          </w:p>
        </w:tc>
        <w:tc>
          <w:tcPr>
            <w:tcW w:w="2303" w:type="dxa"/>
          </w:tcPr>
          <w:p w14:paraId="262663D7" w14:textId="4049992F" w:rsidR="002B1852" w:rsidRPr="00BF5D74" w:rsidRDefault="002B1852" w:rsidP="00BF5D74">
            <w:pPr>
              <w:jc w:val="righ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100</w:t>
            </w:r>
          </w:p>
        </w:tc>
      </w:tr>
      <w:tr w:rsidR="00FE0AA8" w14:paraId="13BFEBF6" w14:textId="77777777" w:rsidTr="00FE0AA8">
        <w:tc>
          <w:tcPr>
            <w:tcW w:w="2303" w:type="dxa"/>
          </w:tcPr>
          <w:p w14:paraId="5E8F88D2" w14:textId="2B9DC931" w:rsidR="00FE0AA8" w:rsidRPr="00BF5D74" w:rsidRDefault="00FE0AA8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Interface</w:t>
            </w:r>
          </w:p>
        </w:tc>
        <w:tc>
          <w:tcPr>
            <w:tcW w:w="2303" w:type="dxa"/>
          </w:tcPr>
          <w:p w14:paraId="4380C811" w14:textId="31D35773" w:rsidR="00FE0AA8" w:rsidRPr="00BF5D74" w:rsidRDefault="00FE0AA8" w:rsidP="00BF5D74">
            <w:pPr>
              <w:jc w:val="left"/>
              <w:rPr>
                <w:rFonts w:ascii="Agency FB" w:hAnsi="Agency FB"/>
                <w:sz w:val="28"/>
              </w:rPr>
            </w:pPr>
            <w:proofErr w:type="spellStart"/>
            <w:r w:rsidRPr="00BF5D74">
              <w:rPr>
                <w:rFonts w:ascii="Agency FB" w:hAnsi="Agency FB"/>
                <w:sz w:val="28"/>
              </w:rPr>
              <w:t>Responsavel</w:t>
            </w:r>
            <w:proofErr w:type="spellEnd"/>
            <w:r w:rsidRPr="00BF5D74">
              <w:rPr>
                <w:rFonts w:ascii="Agency FB" w:hAnsi="Agency FB"/>
                <w:sz w:val="28"/>
              </w:rPr>
              <w:t xml:space="preserve"> pela Front-</w:t>
            </w:r>
            <w:proofErr w:type="spellStart"/>
            <w:r w:rsidRPr="00BF5D74">
              <w:rPr>
                <w:rFonts w:ascii="Agency FB" w:hAnsi="Agency FB"/>
                <w:sz w:val="28"/>
              </w:rPr>
              <w:t>End</w:t>
            </w:r>
            <w:proofErr w:type="spellEnd"/>
            <w:r w:rsidRPr="00BF5D74">
              <w:rPr>
                <w:rFonts w:ascii="Agency FB" w:hAnsi="Agency FB"/>
                <w:sz w:val="28"/>
              </w:rPr>
              <w:t xml:space="preserve"> do site</w:t>
            </w:r>
          </w:p>
        </w:tc>
        <w:tc>
          <w:tcPr>
            <w:tcW w:w="2303" w:type="dxa"/>
          </w:tcPr>
          <w:p w14:paraId="3E87FD9B" w14:textId="111B93E1" w:rsidR="00FE0AA8" w:rsidRPr="00BF5D74" w:rsidRDefault="00FE0AA8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Apresentar os dados gráficos de umidade e temperatura do site.</w:t>
            </w:r>
          </w:p>
        </w:tc>
        <w:tc>
          <w:tcPr>
            <w:tcW w:w="2303" w:type="dxa"/>
          </w:tcPr>
          <w:p w14:paraId="0218FD74" w14:textId="4F35B03E" w:rsidR="00FE0AA8" w:rsidRPr="00BF5D74" w:rsidRDefault="002B1852" w:rsidP="00BF5D74">
            <w:pPr>
              <w:jc w:val="righ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90</w:t>
            </w:r>
          </w:p>
        </w:tc>
      </w:tr>
      <w:tr w:rsidR="00FE0AA8" w14:paraId="29B64A86" w14:textId="77777777" w:rsidTr="00FE0AA8">
        <w:tc>
          <w:tcPr>
            <w:tcW w:w="2303" w:type="dxa"/>
          </w:tcPr>
          <w:p w14:paraId="3C3A0313" w14:textId="043F2162" w:rsidR="00FE0AA8" w:rsidRPr="00BF5D74" w:rsidRDefault="00FE0AA8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lastRenderedPageBreak/>
              <w:t>Banco de Dados</w:t>
            </w:r>
          </w:p>
        </w:tc>
        <w:tc>
          <w:tcPr>
            <w:tcW w:w="2303" w:type="dxa"/>
          </w:tcPr>
          <w:p w14:paraId="1894D4E9" w14:textId="5D094DCC" w:rsidR="00FE0AA8" w:rsidRPr="00BF5D74" w:rsidRDefault="00FE0AA8" w:rsidP="00BF5D74">
            <w:pPr>
              <w:jc w:val="left"/>
              <w:rPr>
                <w:rFonts w:ascii="Agency FB" w:hAnsi="Agency FB"/>
                <w:sz w:val="28"/>
              </w:rPr>
            </w:pPr>
            <w:proofErr w:type="spellStart"/>
            <w:r w:rsidRPr="00BF5D74">
              <w:rPr>
                <w:rFonts w:ascii="Agency FB" w:hAnsi="Agency FB"/>
                <w:sz w:val="28"/>
              </w:rPr>
              <w:t>Responsavel</w:t>
            </w:r>
            <w:proofErr w:type="spellEnd"/>
            <w:r w:rsidRPr="00BF5D74">
              <w:rPr>
                <w:rFonts w:ascii="Agency FB" w:hAnsi="Agency FB"/>
                <w:sz w:val="28"/>
              </w:rPr>
              <w:t xml:space="preserve"> pelos Dados salvos na Nuvem(</w:t>
            </w:r>
            <w:proofErr w:type="spellStart"/>
            <w:r w:rsidRPr="00BF5D74">
              <w:rPr>
                <w:rFonts w:ascii="Agency FB" w:hAnsi="Agency FB"/>
                <w:sz w:val="28"/>
              </w:rPr>
              <w:t>Cloud</w:t>
            </w:r>
            <w:proofErr w:type="spellEnd"/>
            <w:r w:rsidRPr="00BF5D74">
              <w:rPr>
                <w:rFonts w:ascii="Agency FB" w:hAnsi="Agency FB"/>
                <w:sz w:val="28"/>
              </w:rPr>
              <w:t>) Back-</w:t>
            </w:r>
            <w:proofErr w:type="spellStart"/>
            <w:r w:rsidRPr="00BF5D74">
              <w:rPr>
                <w:rFonts w:ascii="Agency FB" w:hAnsi="Agency FB"/>
                <w:sz w:val="28"/>
              </w:rPr>
              <w:t>End</w:t>
            </w:r>
            <w:proofErr w:type="spellEnd"/>
          </w:p>
        </w:tc>
        <w:tc>
          <w:tcPr>
            <w:tcW w:w="2303" w:type="dxa"/>
          </w:tcPr>
          <w:p w14:paraId="1BD8A692" w14:textId="77777777" w:rsidR="00FE0AA8" w:rsidRPr="00BF5D74" w:rsidRDefault="002B1852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Armazenar os dados de temperatura e umidade.</w:t>
            </w:r>
          </w:p>
          <w:p w14:paraId="20B89C6E" w14:textId="5913A147" w:rsidR="002B1852" w:rsidRPr="00BF5D74" w:rsidRDefault="002B1852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 xml:space="preserve">Lista </w:t>
            </w:r>
            <w:proofErr w:type="spellStart"/>
            <w:r w:rsidRPr="00BF5D74">
              <w:rPr>
                <w:rFonts w:ascii="Agency FB" w:hAnsi="Agency FB"/>
                <w:sz w:val="28"/>
              </w:rPr>
              <w:t>pré-setada</w:t>
            </w:r>
            <w:proofErr w:type="spellEnd"/>
            <w:r w:rsidRPr="00BF5D74">
              <w:rPr>
                <w:rFonts w:ascii="Agency FB" w:hAnsi="Agency FB"/>
                <w:sz w:val="28"/>
              </w:rPr>
              <w:t xml:space="preserve"> de temperaturas ideias para cada alimento</w:t>
            </w:r>
          </w:p>
        </w:tc>
        <w:tc>
          <w:tcPr>
            <w:tcW w:w="2303" w:type="dxa"/>
          </w:tcPr>
          <w:p w14:paraId="6555DAC3" w14:textId="5BA7F96A" w:rsidR="00FE0AA8" w:rsidRPr="00BF5D74" w:rsidRDefault="002B1852" w:rsidP="00BF5D74">
            <w:pPr>
              <w:jc w:val="righ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90</w:t>
            </w:r>
          </w:p>
        </w:tc>
      </w:tr>
      <w:tr w:rsidR="00FE0AA8" w14:paraId="40F5B4CB" w14:textId="77777777" w:rsidTr="00FE0AA8">
        <w:tc>
          <w:tcPr>
            <w:tcW w:w="2303" w:type="dxa"/>
          </w:tcPr>
          <w:p w14:paraId="5155CECB" w14:textId="415D44A8" w:rsidR="00FE0AA8" w:rsidRPr="00BF5D74" w:rsidRDefault="00FE0AA8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Arquitetura</w:t>
            </w:r>
          </w:p>
        </w:tc>
        <w:tc>
          <w:tcPr>
            <w:tcW w:w="2303" w:type="dxa"/>
          </w:tcPr>
          <w:p w14:paraId="63EB32F6" w14:textId="56D96F31" w:rsidR="00FE0AA8" w:rsidRPr="00BF5D74" w:rsidRDefault="002B1852" w:rsidP="00BF5D74">
            <w:pPr>
              <w:jc w:val="left"/>
              <w:rPr>
                <w:rFonts w:ascii="Agency FB" w:hAnsi="Agency FB"/>
                <w:sz w:val="28"/>
              </w:rPr>
            </w:pPr>
            <w:proofErr w:type="spellStart"/>
            <w:r w:rsidRPr="00BF5D74">
              <w:rPr>
                <w:rFonts w:ascii="Agency FB" w:hAnsi="Agency FB"/>
                <w:sz w:val="28"/>
              </w:rPr>
              <w:t>Responsavel</w:t>
            </w:r>
            <w:proofErr w:type="spellEnd"/>
            <w:r w:rsidRPr="00BF5D74">
              <w:rPr>
                <w:rFonts w:ascii="Agency FB" w:hAnsi="Agency FB"/>
                <w:sz w:val="28"/>
              </w:rPr>
              <w:t xml:space="preserve"> pela Captura da Umidade da temperatura </w:t>
            </w:r>
          </w:p>
        </w:tc>
        <w:tc>
          <w:tcPr>
            <w:tcW w:w="2303" w:type="dxa"/>
          </w:tcPr>
          <w:p w14:paraId="40A06CF8" w14:textId="74BB9025" w:rsidR="00FE0AA8" w:rsidRPr="00BF5D74" w:rsidRDefault="002B1852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Registrar, capturar e enviar os dados da umidade e temperatura para a Interface.</w:t>
            </w:r>
          </w:p>
          <w:p w14:paraId="510EF2D0" w14:textId="72A31754" w:rsidR="002B1852" w:rsidRPr="00BF5D74" w:rsidRDefault="002B1852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Conscientizar o cliente final sobre o estado da sua estufa</w:t>
            </w:r>
          </w:p>
        </w:tc>
        <w:tc>
          <w:tcPr>
            <w:tcW w:w="2303" w:type="dxa"/>
          </w:tcPr>
          <w:p w14:paraId="45860189" w14:textId="142EC63E" w:rsidR="00FE0AA8" w:rsidRPr="00BF5D74" w:rsidRDefault="002B1852" w:rsidP="00BF5D74">
            <w:pPr>
              <w:jc w:val="righ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90</w:t>
            </w:r>
          </w:p>
        </w:tc>
      </w:tr>
      <w:tr w:rsidR="002B1852" w14:paraId="4EF96B97" w14:textId="77777777" w:rsidTr="00FE0AA8">
        <w:tc>
          <w:tcPr>
            <w:tcW w:w="2303" w:type="dxa"/>
          </w:tcPr>
          <w:p w14:paraId="1805A72B" w14:textId="13ABD9DC" w:rsidR="002B1852" w:rsidRPr="00BF5D74" w:rsidRDefault="002B1852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Equipe Projeto</w:t>
            </w:r>
          </w:p>
        </w:tc>
        <w:tc>
          <w:tcPr>
            <w:tcW w:w="2303" w:type="dxa"/>
          </w:tcPr>
          <w:p w14:paraId="2BEAD2DF" w14:textId="70BE96DF" w:rsidR="002B1852" w:rsidRPr="00BF5D74" w:rsidRDefault="002B1852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 xml:space="preserve">Atividades no </w:t>
            </w:r>
            <w:proofErr w:type="spellStart"/>
            <w:r w:rsidRPr="00BF5D74">
              <w:rPr>
                <w:rFonts w:ascii="Agency FB" w:hAnsi="Agency FB"/>
                <w:sz w:val="28"/>
              </w:rPr>
              <w:t>Trello</w:t>
            </w:r>
            <w:proofErr w:type="spellEnd"/>
          </w:p>
        </w:tc>
        <w:tc>
          <w:tcPr>
            <w:tcW w:w="2303" w:type="dxa"/>
          </w:tcPr>
          <w:p w14:paraId="6AA87BF7" w14:textId="3B7D5D19" w:rsidR="002B1852" w:rsidRPr="00BF5D74" w:rsidRDefault="002B1852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 xml:space="preserve">Realizar e cumprir as metas propostas no </w:t>
            </w:r>
            <w:proofErr w:type="spellStart"/>
            <w:r w:rsidRPr="00BF5D74">
              <w:rPr>
                <w:rFonts w:ascii="Agency FB" w:hAnsi="Agency FB"/>
                <w:sz w:val="28"/>
              </w:rPr>
              <w:t>trello</w:t>
            </w:r>
            <w:proofErr w:type="spellEnd"/>
            <w:r w:rsidRPr="00BF5D74">
              <w:rPr>
                <w:rFonts w:ascii="Agency FB" w:hAnsi="Agency FB"/>
                <w:sz w:val="28"/>
              </w:rPr>
              <w:t xml:space="preserve"> com o menor atraso </w:t>
            </w:r>
            <w:proofErr w:type="spellStart"/>
            <w:r w:rsidRPr="00BF5D74">
              <w:rPr>
                <w:rFonts w:ascii="Agency FB" w:hAnsi="Agency FB"/>
                <w:sz w:val="28"/>
              </w:rPr>
              <w:t>possivel</w:t>
            </w:r>
            <w:proofErr w:type="spellEnd"/>
          </w:p>
        </w:tc>
        <w:tc>
          <w:tcPr>
            <w:tcW w:w="2303" w:type="dxa"/>
          </w:tcPr>
          <w:p w14:paraId="5CA8B375" w14:textId="5AA93AF2" w:rsidR="002B1852" w:rsidRPr="00BF5D74" w:rsidRDefault="002B1852" w:rsidP="00BF5D74">
            <w:pPr>
              <w:jc w:val="righ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80</w:t>
            </w:r>
          </w:p>
        </w:tc>
      </w:tr>
      <w:tr w:rsidR="002B1852" w14:paraId="720313AE" w14:textId="77777777" w:rsidTr="00FE0AA8">
        <w:tc>
          <w:tcPr>
            <w:tcW w:w="2303" w:type="dxa"/>
          </w:tcPr>
          <w:p w14:paraId="5AF813A4" w14:textId="16D6616C" w:rsidR="002B1852" w:rsidRPr="00BF5D74" w:rsidRDefault="0032342B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Equipe Projeto</w:t>
            </w:r>
          </w:p>
        </w:tc>
        <w:tc>
          <w:tcPr>
            <w:tcW w:w="2303" w:type="dxa"/>
          </w:tcPr>
          <w:p w14:paraId="7A1669D8" w14:textId="05974DAE" w:rsidR="002B1852" w:rsidRPr="00BF5D74" w:rsidRDefault="00F07F4F" w:rsidP="00BF5D74">
            <w:pPr>
              <w:jc w:val="left"/>
              <w:rPr>
                <w:rFonts w:ascii="Agency FB" w:hAnsi="Agency FB"/>
                <w:sz w:val="28"/>
              </w:rPr>
            </w:pPr>
            <w:proofErr w:type="spellStart"/>
            <w:r w:rsidRPr="00BF5D74">
              <w:rPr>
                <w:rFonts w:ascii="Agency FB" w:hAnsi="Agency FB"/>
                <w:sz w:val="28"/>
              </w:rPr>
              <w:t>FeedBack</w:t>
            </w:r>
            <w:proofErr w:type="spellEnd"/>
          </w:p>
        </w:tc>
        <w:tc>
          <w:tcPr>
            <w:tcW w:w="2303" w:type="dxa"/>
          </w:tcPr>
          <w:p w14:paraId="48E7798E" w14:textId="10AAE4DE" w:rsidR="002B1852" w:rsidRPr="00BF5D74" w:rsidRDefault="00F07F4F" w:rsidP="00BF5D74">
            <w:pPr>
              <w:jc w:val="lef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 xml:space="preserve">Realizar o </w:t>
            </w:r>
            <w:proofErr w:type="spellStart"/>
            <w:r w:rsidRPr="00BF5D74">
              <w:rPr>
                <w:rFonts w:ascii="Agency FB" w:hAnsi="Agency FB"/>
                <w:sz w:val="28"/>
              </w:rPr>
              <w:t>FeedBack</w:t>
            </w:r>
            <w:proofErr w:type="spellEnd"/>
            <w:r w:rsidRPr="00BF5D74">
              <w:rPr>
                <w:rFonts w:ascii="Agency FB" w:hAnsi="Agency FB"/>
                <w:sz w:val="28"/>
              </w:rPr>
              <w:t xml:space="preserve"> das atividades de cada setor destinado toda segunda-feira</w:t>
            </w:r>
          </w:p>
        </w:tc>
        <w:tc>
          <w:tcPr>
            <w:tcW w:w="2303" w:type="dxa"/>
          </w:tcPr>
          <w:p w14:paraId="732F209D" w14:textId="43641EC7" w:rsidR="002B1852" w:rsidRPr="00BF5D74" w:rsidRDefault="00F07F4F" w:rsidP="00BF5D74">
            <w:pPr>
              <w:jc w:val="righ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70</w:t>
            </w:r>
          </w:p>
        </w:tc>
      </w:tr>
      <w:tr w:rsidR="00F07F4F" w14:paraId="41832E97" w14:textId="77777777" w:rsidTr="00FE0AA8">
        <w:tc>
          <w:tcPr>
            <w:tcW w:w="2303" w:type="dxa"/>
          </w:tcPr>
          <w:p w14:paraId="2A8132D9" w14:textId="3607D482" w:rsidR="00F07F4F" w:rsidRPr="00BF5D74" w:rsidRDefault="00F07F4F" w:rsidP="00EB4A20">
            <w:pPr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Equipe Projeto</w:t>
            </w:r>
          </w:p>
        </w:tc>
        <w:tc>
          <w:tcPr>
            <w:tcW w:w="2303" w:type="dxa"/>
          </w:tcPr>
          <w:p w14:paraId="398873D7" w14:textId="7E2BC864" w:rsidR="00F07F4F" w:rsidRPr="00BF5D74" w:rsidRDefault="00F07F4F" w:rsidP="00EB4A20">
            <w:pPr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Pesquisa</w:t>
            </w:r>
          </w:p>
        </w:tc>
        <w:tc>
          <w:tcPr>
            <w:tcW w:w="2303" w:type="dxa"/>
          </w:tcPr>
          <w:p w14:paraId="42D0E41C" w14:textId="2B9BE450" w:rsidR="00F07F4F" w:rsidRPr="00BF5D74" w:rsidRDefault="00F07F4F" w:rsidP="00EB4A20">
            <w:pPr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 xml:space="preserve">Pesquisa no Mercado para a </w:t>
            </w:r>
            <w:proofErr w:type="spellStart"/>
            <w:r w:rsidRPr="00BF5D74">
              <w:rPr>
                <w:rFonts w:ascii="Agency FB" w:hAnsi="Agency FB"/>
                <w:sz w:val="28"/>
              </w:rPr>
              <w:t>adquirição</w:t>
            </w:r>
            <w:proofErr w:type="spellEnd"/>
            <w:r w:rsidRPr="00BF5D74">
              <w:rPr>
                <w:rFonts w:ascii="Agency FB" w:hAnsi="Agency FB"/>
                <w:sz w:val="28"/>
              </w:rPr>
              <w:t xml:space="preserve"> de informações de Interface, Banco de dados e Arquitetura</w:t>
            </w:r>
          </w:p>
        </w:tc>
        <w:tc>
          <w:tcPr>
            <w:tcW w:w="2303" w:type="dxa"/>
          </w:tcPr>
          <w:p w14:paraId="62CBDA51" w14:textId="5D95BD1B" w:rsidR="00F07F4F" w:rsidRPr="00BF5D74" w:rsidRDefault="00F07F4F" w:rsidP="00E91870">
            <w:pPr>
              <w:jc w:val="righ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60</w:t>
            </w:r>
          </w:p>
        </w:tc>
      </w:tr>
      <w:tr w:rsidR="00F07F4F" w14:paraId="0EFB67B5" w14:textId="77777777" w:rsidTr="00FE0AA8">
        <w:tc>
          <w:tcPr>
            <w:tcW w:w="2303" w:type="dxa"/>
          </w:tcPr>
          <w:p w14:paraId="1FA075EA" w14:textId="1B455147" w:rsidR="00000197" w:rsidRPr="00BF5D74" w:rsidRDefault="00000197" w:rsidP="00EB4A20">
            <w:pPr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lastRenderedPageBreak/>
              <w:t xml:space="preserve">Equipe Projeto </w:t>
            </w:r>
          </w:p>
          <w:p w14:paraId="4D4BE40A" w14:textId="7540B955" w:rsidR="00000197" w:rsidRPr="00BF5D74" w:rsidRDefault="00000197" w:rsidP="00000197">
            <w:pPr>
              <w:rPr>
                <w:rFonts w:ascii="Agency FB" w:hAnsi="Agency FB"/>
                <w:sz w:val="28"/>
              </w:rPr>
            </w:pPr>
          </w:p>
          <w:p w14:paraId="4F12D89B" w14:textId="77777777" w:rsidR="00F07F4F" w:rsidRPr="00BF5D74" w:rsidRDefault="00F07F4F" w:rsidP="00000197">
            <w:pPr>
              <w:jc w:val="right"/>
              <w:rPr>
                <w:rFonts w:ascii="Agency FB" w:hAnsi="Agency FB"/>
                <w:sz w:val="28"/>
              </w:rPr>
            </w:pPr>
          </w:p>
        </w:tc>
        <w:tc>
          <w:tcPr>
            <w:tcW w:w="2303" w:type="dxa"/>
          </w:tcPr>
          <w:p w14:paraId="69D85D62" w14:textId="57646E84" w:rsidR="00F07F4F" w:rsidRPr="00BF5D74" w:rsidRDefault="00000197" w:rsidP="00EB4A20">
            <w:pPr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 xml:space="preserve">Requisitos </w:t>
            </w:r>
            <w:proofErr w:type="spellStart"/>
            <w:r w:rsidRPr="00BF5D74">
              <w:rPr>
                <w:rFonts w:ascii="Agency FB" w:hAnsi="Agency FB"/>
                <w:sz w:val="28"/>
              </w:rPr>
              <w:t>Desejaveis</w:t>
            </w:r>
            <w:proofErr w:type="spellEnd"/>
          </w:p>
        </w:tc>
        <w:tc>
          <w:tcPr>
            <w:tcW w:w="2303" w:type="dxa"/>
          </w:tcPr>
          <w:p w14:paraId="2C836E77" w14:textId="66815A4D" w:rsidR="00F07F4F" w:rsidRPr="00BF5D74" w:rsidRDefault="00000197" w:rsidP="00EB4A20">
            <w:pPr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 xml:space="preserve">Buscar elementos que podem agregar o </w:t>
            </w:r>
            <w:proofErr w:type="spellStart"/>
            <w:r w:rsidRPr="00BF5D74">
              <w:rPr>
                <w:rFonts w:ascii="Agency FB" w:hAnsi="Agency FB"/>
                <w:sz w:val="28"/>
              </w:rPr>
              <w:t>projeto,mas</w:t>
            </w:r>
            <w:proofErr w:type="spellEnd"/>
            <w:r w:rsidRPr="00BF5D74">
              <w:rPr>
                <w:rFonts w:ascii="Agency FB" w:hAnsi="Agency FB"/>
                <w:sz w:val="28"/>
              </w:rPr>
              <w:t xml:space="preserve"> sem impacto imediato</w:t>
            </w:r>
          </w:p>
        </w:tc>
        <w:tc>
          <w:tcPr>
            <w:tcW w:w="2303" w:type="dxa"/>
          </w:tcPr>
          <w:p w14:paraId="49319A5B" w14:textId="14EA2654" w:rsidR="00F07F4F" w:rsidRPr="00BF5D74" w:rsidRDefault="00000197" w:rsidP="00E91870">
            <w:pPr>
              <w:jc w:val="right"/>
              <w:rPr>
                <w:rFonts w:ascii="Agency FB" w:hAnsi="Agency FB"/>
                <w:sz w:val="28"/>
              </w:rPr>
            </w:pPr>
            <w:r w:rsidRPr="00BF5D74">
              <w:rPr>
                <w:rFonts w:ascii="Agency FB" w:hAnsi="Agency FB"/>
                <w:sz w:val="28"/>
              </w:rPr>
              <w:t>50</w:t>
            </w:r>
          </w:p>
        </w:tc>
      </w:tr>
    </w:tbl>
    <w:p w14:paraId="3EE4FA63" w14:textId="3C180F59" w:rsidR="00EB4A20" w:rsidRDefault="00EB4A20" w:rsidP="00EB4A20"/>
    <w:p w14:paraId="2D28570C" w14:textId="2EB37074" w:rsidR="000C7251" w:rsidRPr="00BF5D74" w:rsidRDefault="000C7251" w:rsidP="000C7251">
      <w:pPr>
        <w:pStyle w:val="Ttulo2"/>
        <w:rPr>
          <w:b/>
        </w:rPr>
      </w:pPr>
      <w:bookmarkStart w:id="16" w:name="_Toc512519598"/>
      <w:r w:rsidRPr="00192CAB">
        <w:rPr>
          <w:b/>
        </w:rPr>
        <w:t>Sprints / sprint backlog</w:t>
      </w:r>
      <w:bookmarkEnd w:id="16"/>
      <w:r w:rsidRPr="00192CAB">
        <w:rPr>
          <w:b/>
        </w:rPr>
        <w:t xml:space="preserve"> </w:t>
      </w:r>
    </w:p>
    <w:p w14:paraId="2694CCEC" w14:textId="5EAE31ED" w:rsidR="00370E34" w:rsidRDefault="00BF5D74" w:rsidP="007B4A44">
      <w:pPr>
        <w:sectPr w:rsidR="00370E34" w:rsidSect="008B07EE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 w:rsidRPr="00DD6771">
        <w:rPr>
          <w:noProof/>
          <w:lang w:eastAsia="pt-BR"/>
        </w:rPr>
        <w:drawing>
          <wp:inline distT="0" distB="0" distL="0" distR="0" wp14:anchorId="5BBE39D9" wp14:editId="3BFE800D">
            <wp:extent cx="5581650" cy="3419475"/>
            <wp:effectExtent l="0" t="0" r="0" b="0"/>
            <wp:docPr id="9" name="Imagem 9" descr="C:\Users\Matheus\Desktop\trel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heus\Desktop\trell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250"/>
                    <a:stretch/>
                  </pic:blipFill>
                  <pic:spPr bwMode="auto">
                    <a:xfrm>
                      <a:off x="0" y="0"/>
                      <a:ext cx="5653891" cy="346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64B8F" w14:textId="77777777" w:rsidR="00370E34" w:rsidRDefault="003B1729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512519599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2DD9C443" w:rsidR="00A66A93" w:rsidRDefault="00A66A93" w:rsidP="00A66A93">
      <w:pPr>
        <w:pStyle w:val="Ttulo2"/>
        <w:rPr>
          <w:b/>
        </w:rPr>
      </w:pPr>
      <w:bookmarkStart w:id="18" w:name="_Toc512519600"/>
      <w:r w:rsidRPr="00192CAB">
        <w:rPr>
          <w:b/>
        </w:rPr>
        <w:t>Solução Técnica – Aquisição de dados via Arduino</w:t>
      </w:r>
      <w:bookmarkEnd w:id="18"/>
      <w:r w:rsidRPr="00192CAB">
        <w:rPr>
          <w:b/>
        </w:rPr>
        <w:t xml:space="preserve"> </w:t>
      </w:r>
    </w:p>
    <w:p w14:paraId="164AFC75" w14:textId="7718B08D" w:rsidR="007025A9" w:rsidRDefault="007025A9" w:rsidP="007025A9">
      <w:r>
        <w:t xml:space="preserve">Introdução: A utilização do </w:t>
      </w:r>
      <w:proofErr w:type="spellStart"/>
      <w:r>
        <w:t>Arduino</w:t>
      </w:r>
      <w:proofErr w:type="spellEnd"/>
      <w:r>
        <w:t xml:space="preserve"> Uno r3 foi essencial pois sua plataforma de desenvolvimento é de fácil manuseio e seu tempo de criação de projetos é de curto prazo</w:t>
      </w:r>
    </w:p>
    <w:p w14:paraId="093A013E" w14:textId="77777777" w:rsidR="007025A9" w:rsidRPr="007025A9" w:rsidRDefault="007025A9" w:rsidP="007025A9"/>
    <w:p w14:paraId="77FA7AD6" w14:textId="430CAFB6" w:rsidR="001E3565" w:rsidRDefault="001E3565" w:rsidP="00A66A93">
      <w:r>
        <w:tab/>
        <w:t>- Modelo utilizado para a soluç</w:t>
      </w:r>
      <w:r w:rsidR="006258E4">
        <w:t>ão do projeto (ARDUINO UNO), para a capturar os dados de temperatura e umidade.</w:t>
      </w:r>
    </w:p>
    <w:p w14:paraId="58BDA88A" w14:textId="421E528D" w:rsidR="006258E4" w:rsidRDefault="006258E4" w:rsidP="006258E4">
      <w:pPr>
        <w:pStyle w:val="PargrafodaLista"/>
        <w:numPr>
          <w:ilvl w:val="0"/>
          <w:numId w:val="48"/>
        </w:numPr>
      </w:pPr>
      <w:r>
        <w:t>Componentes:</w:t>
      </w:r>
    </w:p>
    <w:p w14:paraId="0FA86E27" w14:textId="0F83B39A" w:rsidR="006258E4" w:rsidRDefault="006258E4" w:rsidP="006258E4">
      <w:pPr>
        <w:pStyle w:val="PargrafodaLista"/>
        <w:numPr>
          <w:ilvl w:val="0"/>
          <w:numId w:val="48"/>
        </w:numPr>
      </w:pPr>
      <w:r>
        <w:t xml:space="preserve">Placa: </w:t>
      </w:r>
      <w:proofErr w:type="spellStart"/>
      <w:r>
        <w:t>Arduino</w:t>
      </w:r>
      <w:proofErr w:type="spellEnd"/>
      <w:r>
        <w:t xml:space="preserve"> Uno R3</w:t>
      </w:r>
    </w:p>
    <w:p w14:paraId="4A8DE32D" w14:textId="5F32A4E5" w:rsidR="006258E4" w:rsidRDefault="006258E4" w:rsidP="006258E4">
      <w:pPr>
        <w:pStyle w:val="PargrafodaLista"/>
        <w:numPr>
          <w:ilvl w:val="0"/>
          <w:numId w:val="48"/>
        </w:numPr>
      </w:pPr>
      <w:proofErr w:type="spellStart"/>
      <w:r>
        <w:t>BreadBoard</w:t>
      </w:r>
      <w:proofErr w:type="spellEnd"/>
      <w:r>
        <w:t xml:space="preserve"> </w:t>
      </w:r>
      <w:proofErr w:type="spellStart"/>
      <w:r>
        <w:t>Small</w:t>
      </w:r>
      <w:proofErr w:type="spellEnd"/>
    </w:p>
    <w:p w14:paraId="34ECBD02" w14:textId="29E4C175" w:rsidR="006258E4" w:rsidRDefault="006258E4" w:rsidP="006258E4">
      <w:pPr>
        <w:pStyle w:val="PargrafodaLista"/>
        <w:numPr>
          <w:ilvl w:val="0"/>
          <w:numId w:val="48"/>
        </w:numPr>
      </w:pPr>
      <w:r>
        <w:t xml:space="preserve">Resistor </w:t>
      </w:r>
      <w:r w:rsidR="00C725F9">
        <w:t>(limita a corrente elétrica)</w:t>
      </w:r>
    </w:p>
    <w:p w14:paraId="6407E787" w14:textId="77777777" w:rsidR="002208C0" w:rsidRDefault="0035069B" w:rsidP="002208C0">
      <w:pPr>
        <w:pStyle w:val="PargrafodaLista"/>
        <w:numPr>
          <w:ilvl w:val="0"/>
          <w:numId w:val="48"/>
        </w:numPr>
      </w:pPr>
      <w:r>
        <w:t>Entradas (conectores de alimentação)</w:t>
      </w:r>
      <w:r w:rsidR="002208C0">
        <w:t xml:space="preserve"> Jumpers</w:t>
      </w:r>
    </w:p>
    <w:p w14:paraId="3379B087" w14:textId="0AAD64E4" w:rsidR="0035069B" w:rsidRDefault="002208C0" w:rsidP="006258E4">
      <w:pPr>
        <w:pStyle w:val="PargrafodaLista"/>
        <w:numPr>
          <w:ilvl w:val="0"/>
          <w:numId w:val="48"/>
        </w:numPr>
      </w:pPr>
      <w:r>
        <w:t>Cabos Jumpers</w:t>
      </w:r>
    </w:p>
    <w:p w14:paraId="390439F3" w14:textId="39B9CA3B" w:rsidR="002208C0" w:rsidRDefault="002208C0" w:rsidP="006258E4">
      <w:pPr>
        <w:pStyle w:val="PargrafodaLista"/>
        <w:numPr>
          <w:ilvl w:val="0"/>
          <w:numId w:val="48"/>
        </w:numPr>
      </w:pPr>
      <w:proofErr w:type="spellStart"/>
      <w:r>
        <w:t>Arduino</w:t>
      </w:r>
      <w:proofErr w:type="spellEnd"/>
      <w:r>
        <w:t xml:space="preserve"> CC (Simulação/Teste do controle de temperatura)</w:t>
      </w:r>
    </w:p>
    <w:p w14:paraId="6B7A0B41" w14:textId="24BC0253" w:rsidR="002208C0" w:rsidRDefault="002208C0" w:rsidP="006258E4">
      <w:pPr>
        <w:pStyle w:val="PargrafodaLista"/>
        <w:numPr>
          <w:ilvl w:val="0"/>
          <w:numId w:val="48"/>
        </w:numPr>
      </w:pPr>
      <w:proofErr w:type="spellStart"/>
      <w:r>
        <w:t>TinkerCad</w:t>
      </w:r>
      <w:proofErr w:type="spellEnd"/>
      <w:r>
        <w:t xml:space="preserve"> (</w:t>
      </w:r>
      <w:proofErr w:type="spellStart"/>
      <w:r>
        <w:t>Arduino</w:t>
      </w:r>
      <w:proofErr w:type="spellEnd"/>
      <w:r>
        <w:t xml:space="preserve"> Simulador)</w:t>
      </w:r>
    </w:p>
    <w:p w14:paraId="5BB1E0D9" w14:textId="0749AFFA" w:rsidR="00C725F9" w:rsidRDefault="00C725F9" w:rsidP="006258E4">
      <w:pPr>
        <w:pStyle w:val="PargrafodaLista"/>
        <w:numPr>
          <w:ilvl w:val="0"/>
          <w:numId w:val="48"/>
        </w:numPr>
      </w:pPr>
      <w:proofErr w:type="spellStart"/>
      <w:r>
        <w:t>Leds</w:t>
      </w:r>
      <w:proofErr w:type="spellEnd"/>
      <w:r>
        <w:t xml:space="preserve"> </w:t>
      </w:r>
    </w:p>
    <w:p w14:paraId="41AC0105" w14:textId="77777777" w:rsidR="00C725F9" w:rsidRDefault="00C725F9" w:rsidP="00C725F9">
      <w:pPr>
        <w:ind w:left="1215"/>
      </w:pPr>
    </w:p>
    <w:p w14:paraId="00F7CE17" w14:textId="77777777" w:rsidR="002208C0" w:rsidRDefault="002208C0" w:rsidP="002208C0">
      <w:pPr>
        <w:pStyle w:val="PargrafodaLista"/>
        <w:ind w:left="1575"/>
      </w:pPr>
    </w:p>
    <w:p w14:paraId="64B03923" w14:textId="5E2A9EC8" w:rsidR="002208C0" w:rsidRDefault="002208C0" w:rsidP="002208C0">
      <w:r w:rsidRPr="002208C0">
        <w:rPr>
          <w:noProof/>
          <w:lang w:eastAsia="pt-BR"/>
        </w:rPr>
        <w:drawing>
          <wp:inline distT="0" distB="0" distL="0" distR="0" wp14:anchorId="66505386" wp14:editId="5DC4A83D">
            <wp:extent cx="4686300" cy="2553770"/>
            <wp:effectExtent l="0" t="0" r="0" b="0"/>
            <wp:docPr id="3" name="Imagem 3" descr="C:\Users\aluno\Desktop\Arduino-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Desktop\Arduino-Uno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051" cy="255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BA463" w14:textId="4590AF56" w:rsidR="006258E4" w:rsidRDefault="006258E4" w:rsidP="00A66A93">
      <w:r>
        <w:lastRenderedPageBreak/>
        <w:tab/>
      </w:r>
      <w:r>
        <w:tab/>
      </w:r>
      <w:r>
        <w:tab/>
      </w:r>
      <w:r>
        <w:tab/>
      </w:r>
    </w:p>
    <w:p w14:paraId="76328C20" w14:textId="6B12B590" w:rsidR="001E3565" w:rsidRDefault="00D74178" w:rsidP="00A66A93">
      <w:r>
        <w:t>Arquitetura:</w:t>
      </w:r>
    </w:p>
    <w:p w14:paraId="427E6815" w14:textId="77777777" w:rsidR="001E3565" w:rsidRDefault="001E3565" w:rsidP="00A66A93"/>
    <w:p w14:paraId="1D4A69F9" w14:textId="7F462ECD" w:rsidR="00A66A93" w:rsidRDefault="00A66A93" w:rsidP="00A66A93">
      <w:r w:rsidRPr="00A66A93">
        <w:t>Descrição da solução, detalhamento dos componentes utilizados, diagramas de arquitetura</w:t>
      </w:r>
      <w:r w:rsidR="007D64DC">
        <w:t>, etc.</w:t>
      </w:r>
    </w:p>
    <w:p w14:paraId="2E23F17B" w14:textId="588B317B" w:rsidR="00370E34" w:rsidRDefault="00370E34" w:rsidP="00B30672">
      <w:bookmarkStart w:id="19" w:name="_Toc154569928"/>
    </w:p>
    <w:p w14:paraId="33F3CD6E" w14:textId="5816DD8B" w:rsidR="00A66A93" w:rsidRDefault="00A66A93" w:rsidP="00A66A93">
      <w:pPr>
        <w:pStyle w:val="Ttulo2"/>
        <w:rPr>
          <w:b/>
        </w:rPr>
      </w:pPr>
      <w:bookmarkStart w:id="20" w:name="_Toc512519601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</w:p>
    <w:p w14:paraId="2B1CD552" w14:textId="509662A1" w:rsidR="00A66A93" w:rsidRDefault="0045768B" w:rsidP="00660260">
      <w:r>
        <w:tab/>
      </w:r>
      <w:r w:rsidR="00660260" w:rsidRPr="00660260">
        <w:rPr>
          <w:noProof/>
          <w:lang w:eastAsia="pt-BR"/>
        </w:rPr>
        <w:drawing>
          <wp:inline distT="0" distB="0" distL="0" distR="0" wp14:anchorId="3452ABDB" wp14:editId="47355D4A">
            <wp:extent cx="5760720" cy="32397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74E6" w14:textId="3B893C00" w:rsidR="00A66A93" w:rsidRPr="00336677" w:rsidRDefault="00660260" w:rsidP="00A66A93">
      <w:pPr>
        <w:spacing w:line="240" w:lineRule="auto"/>
        <w:jc w:val="left"/>
        <w:rPr>
          <w:rFonts w:cs="Arial"/>
          <w:b/>
          <w:bCs/>
          <w:color w:val="000000"/>
        </w:rPr>
      </w:pPr>
      <w:r w:rsidRPr="00660260">
        <w:rPr>
          <w:rFonts w:cs="Arial"/>
          <w:b/>
          <w:bCs/>
          <w:noProof/>
          <w:color w:val="000000"/>
          <w:lang w:eastAsia="pt-BR"/>
        </w:rPr>
        <w:lastRenderedPageBreak/>
        <w:drawing>
          <wp:inline distT="0" distB="0" distL="0" distR="0" wp14:anchorId="1ACFA2C5" wp14:editId="4E31B62C">
            <wp:extent cx="5760720" cy="32397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1" w:name="_Toc512519602"/>
      <w:r w:rsidRPr="00192CAB">
        <w:rPr>
          <w:b/>
        </w:rPr>
        <w:t>Banco de Dados</w:t>
      </w:r>
      <w:bookmarkEnd w:id="21"/>
      <w:r w:rsidRPr="00192CAB">
        <w:rPr>
          <w:b/>
        </w:rPr>
        <w:t xml:space="preserve"> </w:t>
      </w:r>
    </w:p>
    <w:p w14:paraId="22D6D02A" w14:textId="77777777" w:rsidR="00A66A93" w:rsidRDefault="00A66A93" w:rsidP="00A66A93">
      <w:r w:rsidRPr="004B1208">
        <w:tab/>
      </w:r>
      <w:r w:rsidRPr="00A66A93">
        <w:t>Modelo Conceitual, Lógico e Físico do Banco de Dados</w:t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2" w:name="_Toc512519603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3" w:name="_Toc512519604"/>
      <w:r w:rsidRPr="00192CAB">
        <w:rPr>
          <w:b/>
        </w:rPr>
        <w:t>Testes</w:t>
      </w:r>
      <w:bookmarkEnd w:id="23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 xml:space="preserve">A partir dos requisitos, apresentar o Test Case / Guia de Homologação da solução </w:t>
      </w:r>
      <w:proofErr w:type="gramStart"/>
      <w:r w:rsidRPr="00E04392">
        <w:t>+</w:t>
      </w:r>
      <w:proofErr w:type="gramEnd"/>
      <w:r w:rsidRPr="00E04392">
        <w:t xml:space="preserve">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footerReference w:type="first" r:id="rId39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4" w:name="_Toc512519605"/>
      <w:r>
        <w:lastRenderedPageBreak/>
        <w:t>implantação do projeto</w:t>
      </w:r>
      <w:bookmarkEnd w:id="24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5" w:name="_Toc512519606"/>
      <w:r w:rsidRPr="00192CAB">
        <w:rPr>
          <w:b/>
        </w:rPr>
        <w:t>Manual de Instalação da solução</w:t>
      </w:r>
      <w:bookmarkEnd w:id="25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6" w:name="_Toc512519607"/>
      <w:r w:rsidRPr="00192CAB">
        <w:rPr>
          <w:b/>
        </w:rPr>
        <w:t>Processo de Atendimento e Suporte</w:t>
      </w:r>
      <w:bookmarkEnd w:id="26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3784D421" w:rsidR="008F3EFD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40"/>
          <w:footerReference w:type="default" r:id="rId41"/>
          <w:headerReference w:type="first" r:id="rId42"/>
          <w:footerReference w:type="first" r:id="rId43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3B1729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7" w:name="_Ref125307146"/>
      <w:bookmarkStart w:id="28" w:name="_Toc125374527"/>
      <w:bookmarkStart w:id="29" w:name="_Toc156754424"/>
      <w:bookmarkStart w:id="30" w:name="_Toc512519608"/>
      <w:r>
        <w:lastRenderedPageBreak/>
        <w:t>CONCLUSÕES</w:t>
      </w:r>
      <w:bookmarkEnd w:id="27"/>
      <w:bookmarkEnd w:id="28"/>
      <w:bookmarkEnd w:id="29"/>
      <w:bookmarkEnd w:id="30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1" w:name="_Toc512519609"/>
      <w:r w:rsidRPr="00192CAB">
        <w:rPr>
          <w:b/>
        </w:rPr>
        <w:t>resultados</w:t>
      </w:r>
      <w:bookmarkEnd w:id="31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2" w:name="_Toc512519610"/>
      <w:r w:rsidRPr="00192CAB">
        <w:rPr>
          <w:b/>
        </w:rPr>
        <w:t>Processo de aprendizado com o projeto</w:t>
      </w:r>
      <w:bookmarkEnd w:id="32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3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3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4" w:name="_Toc124080469"/>
      <w:bookmarkStart w:id="35" w:name="_Toc125201972"/>
      <w:bookmarkStart w:id="36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4"/>
          <w:headerReference w:type="default" r:id="rId45"/>
          <w:footerReference w:type="default" r:id="rId46"/>
          <w:headerReference w:type="first" r:id="rId47"/>
          <w:footerReference w:type="first" r:id="rId48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7" w:name="_Toc156754425"/>
      <w:bookmarkStart w:id="38" w:name="_Toc512519612"/>
      <w:r w:rsidRPr="00B55442">
        <w:lastRenderedPageBreak/>
        <w:t>ReferÊncias</w:t>
      </w:r>
      <w:bookmarkEnd w:id="34"/>
      <w:bookmarkEnd w:id="35"/>
      <w:bookmarkEnd w:id="36"/>
      <w:bookmarkEnd w:id="37"/>
      <w:bookmarkEnd w:id="38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C1510D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C1510D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9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50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51"/>
          <w:headerReference w:type="default" r:id="rId52"/>
          <w:footerReference w:type="default" r:id="rId53"/>
          <w:headerReference w:type="first" r:id="rId54"/>
          <w:footerReference w:type="first" r:id="rId55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56"/>
      <w:footerReference w:type="default" r:id="rId57"/>
      <w:headerReference w:type="first" r:id="rId58"/>
      <w:footerReference w:type="first" r:id="rId59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EA86FD" w14:textId="77777777" w:rsidR="004E332B" w:rsidRDefault="004E332B">
      <w:r>
        <w:separator/>
      </w:r>
    </w:p>
    <w:p w14:paraId="79495439" w14:textId="77777777" w:rsidR="004E332B" w:rsidRDefault="004E332B"/>
    <w:p w14:paraId="0D311761" w14:textId="77777777" w:rsidR="004E332B" w:rsidRDefault="004E332B"/>
    <w:p w14:paraId="2F5AA3B4" w14:textId="77777777" w:rsidR="004E332B" w:rsidRDefault="004E332B"/>
  </w:endnote>
  <w:endnote w:type="continuationSeparator" w:id="0">
    <w:p w14:paraId="1682F511" w14:textId="77777777" w:rsidR="004E332B" w:rsidRDefault="004E332B">
      <w:r>
        <w:continuationSeparator/>
      </w:r>
    </w:p>
    <w:p w14:paraId="39004A9E" w14:textId="77777777" w:rsidR="004E332B" w:rsidRDefault="004E332B"/>
    <w:p w14:paraId="5B3B6723" w14:textId="77777777" w:rsidR="004E332B" w:rsidRDefault="004E332B"/>
    <w:p w14:paraId="10F09E75" w14:textId="77777777" w:rsidR="004E332B" w:rsidRDefault="004E332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BF5D74" w:rsidRDefault="00BF5D74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BF5D74" w:rsidRDefault="00BF5D74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BF5D74" w:rsidRDefault="00BF5D74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BF5D74" w:rsidRDefault="00BF5D74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BF5D74" w:rsidRDefault="00BF5D74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BF5D74" w:rsidRDefault="00BF5D74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BF5D74" w:rsidRDefault="00BF5D74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F0FAE4" w14:textId="77777777" w:rsidR="00BF5D74" w:rsidRDefault="00BF5D74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BBC7C2" w14:textId="77777777" w:rsidR="00BF5D74" w:rsidRDefault="00BF5D74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BF5D74" w:rsidRDefault="00BF5D74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BF5D74" w:rsidRDefault="00BF5D7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BF5D74" w:rsidRDefault="00BF5D74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BF5D74" w:rsidRDefault="00BF5D74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BF5D74" w:rsidRDefault="00BF5D74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BF5D74" w:rsidRDefault="00BF5D74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BF5D74" w:rsidRDefault="00BF5D74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BF5D74" w:rsidRDefault="00BF5D74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BF5D74" w:rsidRDefault="00BF5D74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BF5D74" w:rsidRDefault="00BF5D7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2B4C46" w14:textId="77777777" w:rsidR="004E332B" w:rsidRDefault="004E332B">
      <w:r>
        <w:separator/>
      </w:r>
    </w:p>
    <w:p w14:paraId="1419E1D0" w14:textId="77777777" w:rsidR="004E332B" w:rsidRDefault="004E332B"/>
    <w:p w14:paraId="3FF8ADDF" w14:textId="77777777" w:rsidR="004E332B" w:rsidRDefault="004E332B"/>
    <w:p w14:paraId="42331E86" w14:textId="77777777" w:rsidR="004E332B" w:rsidRDefault="004E332B"/>
  </w:footnote>
  <w:footnote w:type="continuationSeparator" w:id="0">
    <w:p w14:paraId="7520A80D" w14:textId="77777777" w:rsidR="004E332B" w:rsidRDefault="004E332B">
      <w:r>
        <w:continuationSeparator/>
      </w:r>
    </w:p>
    <w:p w14:paraId="00DBF2B0" w14:textId="77777777" w:rsidR="004E332B" w:rsidRDefault="004E332B"/>
    <w:p w14:paraId="10F9F613" w14:textId="77777777" w:rsidR="004E332B" w:rsidRDefault="004E332B"/>
    <w:p w14:paraId="6061E9DA" w14:textId="77777777" w:rsidR="004E332B" w:rsidRDefault="004E332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3763A873" w:rsidR="00BF5D74" w:rsidRDefault="00BF5D74" w:rsidP="008828E4">
    <w:pPr>
      <w:ind w:right="360"/>
    </w:pPr>
    <w:r>
      <w:rPr>
        <w:noProof/>
        <w:lang w:eastAsia="pt-BR"/>
      </w:rPr>
      <w:drawing>
        <wp:inline distT="0" distB="0" distL="0" distR="0" wp14:anchorId="05421408" wp14:editId="2DA687A1">
          <wp:extent cx="1371600" cy="1371600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_Empres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1608" cy="13716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lang w:eastAsia="pt-BR"/>
      </w:rPr>
      <w:drawing>
        <wp:anchor distT="0" distB="0" distL="114300" distR="114300" simplePos="0" relativeHeight="251661312" behindDoc="0" locked="0" layoutInCell="1" allowOverlap="1" wp14:anchorId="2FA78417" wp14:editId="7222264D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BF5D74" w:rsidRDefault="00BF5D74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4B5627F1" w:rsidR="00BF5D74" w:rsidRDefault="00BF5D74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12E06">
      <w:rPr>
        <w:rStyle w:val="Nmerodepgina"/>
        <w:noProof/>
      </w:rPr>
      <w:t>22</w:t>
    </w:r>
    <w:r>
      <w:rPr>
        <w:rStyle w:val="Nmerodepgina"/>
      </w:rPr>
      <w:fldChar w:fldCharType="end"/>
    </w:r>
  </w:p>
  <w:p w14:paraId="18286D3E" w14:textId="77777777" w:rsidR="00BF5D74" w:rsidRDefault="00BF5D74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BF5D74" w:rsidRDefault="00BF5D74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BF5D74" w:rsidRDefault="00BF5D74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16BE1FB3" w:rsidR="00BF5D74" w:rsidRDefault="00BF5D74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A71A4B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776" behindDoc="0" locked="0" layoutInCell="0" allowOverlap="1" wp14:anchorId="37B9645E" wp14:editId="694BA9CD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7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F13BC6" id="Line 10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E57B867" w14:textId="77777777" w:rsidR="00BF5D74" w:rsidRDefault="00BF5D74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1CC2DD7D" w:rsidR="00BF5D74" w:rsidRDefault="00BF5D74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12E06">
      <w:rPr>
        <w:rStyle w:val="Nmerodepgina"/>
        <w:noProof/>
      </w:rPr>
      <w:t>24</w:t>
    </w:r>
    <w:r>
      <w:rPr>
        <w:rStyle w:val="Nmerodepgina"/>
      </w:rPr>
      <w:fldChar w:fldCharType="end"/>
    </w:r>
  </w:p>
  <w:p w14:paraId="57CCBFB8" w14:textId="77777777" w:rsidR="00BF5D74" w:rsidRDefault="00BF5D74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BF5D74" w:rsidRDefault="00BF5D74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50983" w14:textId="77777777" w:rsidR="00BF5D74" w:rsidRDefault="00BF5D74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61871C56" w:rsidR="00BF5D74" w:rsidRPr="00E37DB5" w:rsidRDefault="00BF5D74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 w:rsidR="00A71A4B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5EC5EFD6" wp14:editId="65B4BB6C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6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96B9F1" id="Line 12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AosEwIAACo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CxNAos&#10;EwIAACoEAAAOAAAAAAAAAAAAAAAAAC4CAABkcnMvZTJvRG9jLnhtbFBLAQItABQABgAIAAAAIQDO&#10;wLfj2wAAAAYBAAAPAAAAAAAAAAAAAAAAAG0EAABkcnMvZG93bnJldi54bWxQSwUGAAAAAAQABADz&#10;AAAAdQUAAAAA&#10;"/>
          </w:pict>
        </mc:Fallback>
      </mc:AlternateContent>
    </w:r>
    <w:r>
      <w:rPr>
        <w:b/>
        <w:color w:val="999999"/>
        <w:sz w:val="20"/>
        <w:szCs w:val="20"/>
      </w:rPr>
      <w:t>2</w:t>
    </w:r>
  </w:p>
  <w:p w14:paraId="0099D2A9" w14:textId="77777777" w:rsidR="00BF5D74" w:rsidRDefault="00BF5D74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DC1C4" w14:textId="3F6139EC" w:rsidR="00BF5D74" w:rsidRDefault="00BF5D74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12E06">
      <w:rPr>
        <w:rStyle w:val="Nmerodepgina"/>
        <w:noProof/>
      </w:rPr>
      <w:t>25</w:t>
    </w:r>
    <w:r>
      <w:rPr>
        <w:rStyle w:val="Nmerodepgina"/>
      </w:rPr>
      <w:fldChar w:fldCharType="end"/>
    </w:r>
  </w:p>
  <w:p w14:paraId="435F4E4A" w14:textId="77777777" w:rsidR="00BF5D74" w:rsidRPr="00E37DB5" w:rsidRDefault="00BF5D74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AC009" w14:textId="54D92DFF" w:rsidR="00BF5D74" w:rsidRDefault="00A71A4B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0800" behindDoc="0" locked="0" layoutInCell="0" allowOverlap="1" wp14:anchorId="3DA5F86E" wp14:editId="74434C76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5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67272C" id="Line 14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PZEwIAACo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CiNAPZ&#10;EwIAACoEAAAOAAAAAAAAAAAAAAAAAC4CAABkcnMvZTJvRG9jLnhtbFBLAQItABQABgAIAAAAIQDO&#10;wLfj2wAAAAYBAAAPAAAAAAAAAAAAAAAAAG0EAABkcnMvZG93bnJldi54bWxQSwUGAAAAAAQABADz&#10;AAAAdQUAAAAA&#10;" o:allowincell="f"/>
          </w:pict>
        </mc:Fallback>
      </mc:AlternateContent>
    </w:r>
    <w:r w:rsidR="00BF5D74">
      <w:rPr>
        <w:b/>
        <w:color w:val="808080"/>
        <w:sz w:val="20"/>
      </w:rPr>
      <w:t>REFERÊNCIAS</w:t>
    </w:r>
  </w:p>
  <w:p w14:paraId="45077818" w14:textId="77777777" w:rsidR="00BF5D74" w:rsidRDefault="00BF5D74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BF5D74" w:rsidRDefault="00BF5D74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626EC5D2" w:rsidR="00BF5D74" w:rsidRPr="00E37DB5" w:rsidRDefault="00A71A4B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75B047F" wp14:editId="0AFB36B7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4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2E91AA" id="Line 1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DfDf4r&#10;EwIAACoEAAAOAAAAAAAAAAAAAAAAAC4CAABkcnMvZTJvRG9jLnhtbFBLAQItABQABgAIAAAAIQDO&#10;wLfj2wAAAAYBAAAPAAAAAAAAAAAAAAAAAG0EAABkcnMvZG93bnJldi54bWxQSwUGAAAAAAQABADz&#10;AAAAdQUAAAAA&#10;"/>
          </w:pict>
        </mc:Fallback>
      </mc:AlternateContent>
    </w:r>
    <w:r w:rsidR="00BF5D74"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BF5D74" w:rsidRDefault="00BF5D74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57FA7EF7" w:rsidR="00BF5D74" w:rsidRPr="00E37DB5" w:rsidRDefault="00A71A4B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20D4412E" wp14:editId="206B85D8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0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2EBE56" id="Line 1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"/>
          </w:pict>
        </mc:Fallback>
      </mc:AlternateContent>
    </w:r>
    <w:r w:rsidR="00BF5D74">
      <w:rPr>
        <w:b/>
        <w:color w:val="999999"/>
        <w:sz w:val="20"/>
        <w:szCs w:val="20"/>
      </w:rPr>
      <w:t>INTRODUÇÃO</w:t>
    </w:r>
  </w:p>
  <w:p w14:paraId="5870EA0A" w14:textId="77777777" w:rsidR="00BF5D74" w:rsidRDefault="00BF5D74" w:rsidP="00460E73"/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BF5D74" w:rsidRDefault="00BF5D74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24DEBA7F" w:rsidR="00BF5D74" w:rsidRDefault="00BF5D74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12E06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4DE4C7A4" w14:textId="77777777" w:rsidR="00BF5D74" w:rsidRPr="00E37DB5" w:rsidRDefault="00BF5D74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BF5D74" w:rsidRDefault="00BF5D74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BF5D74" w:rsidRDefault="00BF5D74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12EB110A" w:rsidR="00BF5D74" w:rsidRPr="00E37DB5" w:rsidRDefault="00A71A4B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C11CD91" wp14:editId="7FEF1AFB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9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E5DAC5" id="Line 5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D6e5y8&#10;EwIAACkEAAAOAAAAAAAAAAAAAAAAAC4CAABkcnMvZTJvRG9jLnhtbFBLAQItABQABgAIAAAAIQDO&#10;wLfj2wAAAAYBAAAPAAAAAAAAAAAAAAAAAG0EAABkcnMvZG93bnJldi54bWxQSwUGAAAAAAQABADz&#10;AAAAdQUAAAAA&#10;"/>
          </w:pict>
        </mc:Fallback>
      </mc:AlternateContent>
    </w:r>
    <w:r w:rsidR="00BF5D74">
      <w:rPr>
        <w:b/>
        <w:color w:val="999999"/>
        <w:sz w:val="20"/>
        <w:szCs w:val="20"/>
      </w:rPr>
      <w:t>MATERIAL E MÉTODO</w:t>
    </w:r>
  </w:p>
  <w:p w14:paraId="6BFAFB9A" w14:textId="77777777" w:rsidR="00BF5D74" w:rsidRDefault="00BF5D74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30B79921" w:rsidR="00BF5D74" w:rsidRDefault="00BF5D74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12E06">
      <w:rPr>
        <w:rStyle w:val="Nmerodepgina"/>
        <w:noProof/>
      </w:rPr>
      <w:t>16</w:t>
    </w:r>
    <w:r>
      <w:rPr>
        <w:rStyle w:val="Nmerodepgina"/>
      </w:rPr>
      <w:fldChar w:fldCharType="end"/>
    </w:r>
  </w:p>
  <w:p w14:paraId="54B01304" w14:textId="77777777" w:rsidR="00BF5D74" w:rsidRPr="00E37DB5" w:rsidRDefault="00BF5D74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BF5D74" w:rsidRDefault="00BF5D74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BF5D74" w:rsidRDefault="00BF5D74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448788A4" w:rsidR="00BF5D74" w:rsidRDefault="00A71A4B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70BAAA1" wp14:editId="2691DAE7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8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D4518D" id="Line 7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AyOEg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" o:allowincell="f"/>
          </w:pict>
        </mc:Fallback>
      </mc:AlternateContent>
    </w:r>
    <w:r w:rsidR="00BF5D74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633DBBDB" w:rsidR="00BF5D74" w:rsidRDefault="00BF5D74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12E06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14FFB684" w14:textId="77777777" w:rsidR="00BF5D74" w:rsidRDefault="00BF5D74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57A4B2F"/>
    <w:multiLevelType w:val="hybridMultilevel"/>
    <w:tmpl w:val="137E23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5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7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44CF69FA"/>
    <w:multiLevelType w:val="hybridMultilevel"/>
    <w:tmpl w:val="EC38D588"/>
    <w:lvl w:ilvl="0" w:tplc="0416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29" w15:restartNumberingAfterBreak="0">
    <w:nsid w:val="5A261AB3"/>
    <w:multiLevelType w:val="multilevel"/>
    <w:tmpl w:val="0416001F"/>
    <w:numStyleLink w:val="111111"/>
  </w:abstractNum>
  <w:abstractNum w:abstractNumId="30" w15:restartNumberingAfterBreak="0">
    <w:nsid w:val="5C1C5EC1"/>
    <w:multiLevelType w:val="multilevel"/>
    <w:tmpl w:val="0416001F"/>
    <w:numStyleLink w:val="111111"/>
  </w:abstractNum>
  <w:abstractNum w:abstractNumId="31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6B6D0F8F"/>
    <w:multiLevelType w:val="hybridMultilevel"/>
    <w:tmpl w:val="197271DC"/>
    <w:lvl w:ilvl="0" w:tplc="0416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33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4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5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6"/>
  </w:num>
  <w:num w:numId="24">
    <w:abstractNumId w:val="33"/>
  </w:num>
  <w:num w:numId="25">
    <w:abstractNumId w:val="14"/>
  </w:num>
  <w:num w:numId="26">
    <w:abstractNumId w:val="24"/>
  </w:num>
  <w:num w:numId="27">
    <w:abstractNumId w:val="27"/>
  </w:num>
  <w:num w:numId="28">
    <w:abstractNumId w:val="31"/>
  </w:num>
  <w:num w:numId="29">
    <w:abstractNumId w:val="16"/>
  </w:num>
  <w:num w:numId="30">
    <w:abstractNumId w:val="34"/>
  </w:num>
  <w:num w:numId="31">
    <w:abstractNumId w:val="17"/>
  </w:num>
  <w:num w:numId="32">
    <w:abstractNumId w:val="25"/>
  </w:num>
  <w:num w:numId="33">
    <w:abstractNumId w:val="35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30"/>
  </w:num>
  <w:num w:numId="40">
    <w:abstractNumId w:val="29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 w:numId="46">
    <w:abstractNumId w:val="23"/>
  </w:num>
  <w:num w:numId="47">
    <w:abstractNumId w:val="28"/>
  </w:num>
  <w:num w:numId="48">
    <w:abstractNumId w:val="32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pt-BR" w:vendorID="64" w:dllVersion="131078" w:nlCheck="1" w:checkStyle="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0197"/>
    <w:rsid w:val="000047F9"/>
    <w:rsid w:val="00006024"/>
    <w:rsid w:val="00006362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761AA"/>
    <w:rsid w:val="000775F9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41CF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18D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6BBA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1278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565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08C0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852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312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342B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69B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18EB"/>
    <w:rsid w:val="003A29DA"/>
    <w:rsid w:val="003A701E"/>
    <w:rsid w:val="003A72A2"/>
    <w:rsid w:val="003B0439"/>
    <w:rsid w:val="003B172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6943"/>
    <w:rsid w:val="003F763F"/>
    <w:rsid w:val="004026FD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98E"/>
    <w:rsid w:val="00431D83"/>
    <w:rsid w:val="00432A7C"/>
    <w:rsid w:val="00434235"/>
    <w:rsid w:val="00434C01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5768B"/>
    <w:rsid w:val="00460E73"/>
    <w:rsid w:val="00460FA3"/>
    <w:rsid w:val="00463337"/>
    <w:rsid w:val="00464382"/>
    <w:rsid w:val="00464BC2"/>
    <w:rsid w:val="004655AB"/>
    <w:rsid w:val="00465BF2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32B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0821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27FF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2E69"/>
    <w:rsid w:val="005D38E8"/>
    <w:rsid w:val="005D4782"/>
    <w:rsid w:val="005D48E3"/>
    <w:rsid w:val="005D55FA"/>
    <w:rsid w:val="005E0B48"/>
    <w:rsid w:val="005E1178"/>
    <w:rsid w:val="005E2420"/>
    <w:rsid w:val="005E26AC"/>
    <w:rsid w:val="005E2AFF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2B11"/>
    <w:rsid w:val="006236B2"/>
    <w:rsid w:val="006257B2"/>
    <w:rsid w:val="006258E4"/>
    <w:rsid w:val="00626364"/>
    <w:rsid w:val="006266C5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260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189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25A9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26E0"/>
    <w:rsid w:val="007357A3"/>
    <w:rsid w:val="007357E6"/>
    <w:rsid w:val="00740A25"/>
    <w:rsid w:val="00740E89"/>
    <w:rsid w:val="007412DC"/>
    <w:rsid w:val="00741AB9"/>
    <w:rsid w:val="00741B7D"/>
    <w:rsid w:val="007443D5"/>
    <w:rsid w:val="00745303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1E23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275D"/>
    <w:rsid w:val="007C349C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14A6E"/>
    <w:rsid w:val="00821789"/>
    <w:rsid w:val="00822341"/>
    <w:rsid w:val="008248DA"/>
    <w:rsid w:val="008257B3"/>
    <w:rsid w:val="00825E7D"/>
    <w:rsid w:val="00827E89"/>
    <w:rsid w:val="00830CBE"/>
    <w:rsid w:val="008321E6"/>
    <w:rsid w:val="00835D31"/>
    <w:rsid w:val="00837B51"/>
    <w:rsid w:val="00841017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67AAC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08CE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608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4E65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50AA"/>
    <w:rsid w:val="00A66A93"/>
    <w:rsid w:val="00A71A4B"/>
    <w:rsid w:val="00A72276"/>
    <w:rsid w:val="00A7357E"/>
    <w:rsid w:val="00A73D06"/>
    <w:rsid w:val="00A747C0"/>
    <w:rsid w:val="00A7492C"/>
    <w:rsid w:val="00A753FB"/>
    <w:rsid w:val="00A761E7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2E06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6CF8"/>
    <w:rsid w:val="00B27E17"/>
    <w:rsid w:val="00B30672"/>
    <w:rsid w:val="00B31C94"/>
    <w:rsid w:val="00B3435F"/>
    <w:rsid w:val="00B35CEB"/>
    <w:rsid w:val="00B360D8"/>
    <w:rsid w:val="00B37379"/>
    <w:rsid w:val="00B3745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5C8B"/>
    <w:rsid w:val="00B87609"/>
    <w:rsid w:val="00B90DE3"/>
    <w:rsid w:val="00B914FE"/>
    <w:rsid w:val="00B91FC1"/>
    <w:rsid w:val="00B94C38"/>
    <w:rsid w:val="00B9621E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BF5D74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0D"/>
    <w:rsid w:val="00C151AB"/>
    <w:rsid w:val="00C154A8"/>
    <w:rsid w:val="00C1683C"/>
    <w:rsid w:val="00C16A14"/>
    <w:rsid w:val="00C16C3C"/>
    <w:rsid w:val="00C17DA5"/>
    <w:rsid w:val="00C206EE"/>
    <w:rsid w:val="00C20B7C"/>
    <w:rsid w:val="00C24AED"/>
    <w:rsid w:val="00C26C3F"/>
    <w:rsid w:val="00C301CA"/>
    <w:rsid w:val="00C31744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339"/>
    <w:rsid w:val="00C70650"/>
    <w:rsid w:val="00C7184E"/>
    <w:rsid w:val="00C725F9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12E8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071"/>
    <w:rsid w:val="00CE3A33"/>
    <w:rsid w:val="00CE4201"/>
    <w:rsid w:val="00CE50A4"/>
    <w:rsid w:val="00CE6DE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2083"/>
    <w:rsid w:val="00D32C72"/>
    <w:rsid w:val="00D331BE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2003"/>
    <w:rsid w:val="00D73FA2"/>
    <w:rsid w:val="00D74036"/>
    <w:rsid w:val="00D74178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5E01"/>
    <w:rsid w:val="00DA6A44"/>
    <w:rsid w:val="00DA7C17"/>
    <w:rsid w:val="00DB04D5"/>
    <w:rsid w:val="00DB0500"/>
    <w:rsid w:val="00DB0CEE"/>
    <w:rsid w:val="00DB1191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D6771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1244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870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CA7"/>
    <w:rsid w:val="00EA5DB3"/>
    <w:rsid w:val="00EB0E4A"/>
    <w:rsid w:val="00EB1803"/>
    <w:rsid w:val="00EB1AFD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07F4F"/>
    <w:rsid w:val="00F10737"/>
    <w:rsid w:val="00F10FCA"/>
    <w:rsid w:val="00F11810"/>
    <w:rsid w:val="00F1197D"/>
    <w:rsid w:val="00F13BEB"/>
    <w:rsid w:val="00F17D04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37ED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540"/>
    <w:rsid w:val="00FD7C58"/>
    <w:rsid w:val="00FD7E46"/>
    <w:rsid w:val="00FE0AA8"/>
    <w:rsid w:val="00FE0C1F"/>
    <w:rsid w:val="00FE0C42"/>
    <w:rsid w:val="00FE19AC"/>
    <w:rsid w:val="00FE3700"/>
    <w:rsid w:val="00FE5655"/>
    <w:rsid w:val="00FE5679"/>
    <w:rsid w:val="00FE7716"/>
    <w:rsid w:val="00FF1024"/>
    <w:rsid w:val="00FF286E"/>
    <w:rsid w:val="00FF4076"/>
    <w:rsid w:val="00FF431C"/>
    <w:rsid w:val="00FF433E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styleId="PargrafodaLista">
    <w:name w:val="List Paragraph"/>
    <w:basedOn w:val="Normal"/>
    <w:uiPriority w:val="34"/>
    <w:qFormat/>
    <w:rsid w:val="00F337ED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3A18EB"/>
    <w:rPr>
      <w:color w:val="808080"/>
    </w:rPr>
  </w:style>
  <w:style w:type="table" w:styleId="TabeladeGradeClara">
    <w:name w:val="Grid Table Light"/>
    <w:basedOn w:val="Tabelanormal"/>
    <w:uiPriority w:val="40"/>
    <w:rsid w:val="00DD67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10">
    <w:name w:val="Plain Table 1"/>
    <w:basedOn w:val="Tabelanormal"/>
    <w:uiPriority w:val="41"/>
    <w:rsid w:val="00DD677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eader" Target="header4.xml"/><Relationship Id="rId26" Type="http://schemas.openxmlformats.org/officeDocument/2006/relationships/footer" Target="footer5.xml"/><Relationship Id="rId39" Type="http://schemas.openxmlformats.org/officeDocument/2006/relationships/footer" Target="footer10.xml"/><Relationship Id="rId21" Type="http://schemas.openxmlformats.org/officeDocument/2006/relationships/image" Target="media/image6.png"/><Relationship Id="rId34" Type="http://schemas.openxmlformats.org/officeDocument/2006/relationships/header" Target="header8.xml"/><Relationship Id="rId42" Type="http://schemas.openxmlformats.org/officeDocument/2006/relationships/header" Target="header12.xml"/><Relationship Id="rId47" Type="http://schemas.openxmlformats.org/officeDocument/2006/relationships/header" Target="header15.xml"/><Relationship Id="rId50" Type="http://schemas.openxmlformats.org/officeDocument/2006/relationships/hyperlink" Target="http://www.ncbi.nlm.nih.gov/entrez/query.fcgi?cmd=Retrieve&amp;db=PubMed&amp;dopt=Citation&amp;list_uids=6337002" TargetMode="External"/><Relationship Id="rId55" Type="http://schemas.openxmlformats.org/officeDocument/2006/relationships/footer" Target="footer16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9" Type="http://schemas.openxmlformats.org/officeDocument/2006/relationships/footer" Target="footer7.xml"/><Relationship Id="rId11" Type="http://schemas.openxmlformats.org/officeDocument/2006/relationships/footer" Target="footer2.xml"/><Relationship Id="rId24" Type="http://schemas.openxmlformats.org/officeDocument/2006/relationships/header" Target="header5.xml"/><Relationship Id="rId32" Type="http://schemas.openxmlformats.org/officeDocument/2006/relationships/image" Target="media/image11.png"/><Relationship Id="rId37" Type="http://schemas.openxmlformats.org/officeDocument/2006/relationships/footer" Target="footer9.xml"/><Relationship Id="rId40" Type="http://schemas.openxmlformats.org/officeDocument/2006/relationships/header" Target="header11.xml"/><Relationship Id="rId45" Type="http://schemas.openxmlformats.org/officeDocument/2006/relationships/header" Target="header14.xml"/><Relationship Id="rId53" Type="http://schemas.openxmlformats.org/officeDocument/2006/relationships/footer" Target="footer15.xml"/><Relationship Id="rId58" Type="http://schemas.openxmlformats.org/officeDocument/2006/relationships/header" Target="header20.xm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4.png"/><Relationship Id="rId14" Type="http://schemas.openxmlformats.org/officeDocument/2006/relationships/header" Target="header2.xml"/><Relationship Id="rId22" Type="http://schemas.openxmlformats.org/officeDocument/2006/relationships/image" Target="media/image7.png"/><Relationship Id="rId27" Type="http://schemas.openxmlformats.org/officeDocument/2006/relationships/footer" Target="footer6.xml"/><Relationship Id="rId30" Type="http://schemas.openxmlformats.org/officeDocument/2006/relationships/image" Target="media/image9.png"/><Relationship Id="rId35" Type="http://schemas.openxmlformats.org/officeDocument/2006/relationships/header" Target="header9.xml"/><Relationship Id="rId43" Type="http://schemas.openxmlformats.org/officeDocument/2006/relationships/footer" Target="footer12.xml"/><Relationship Id="rId48" Type="http://schemas.openxmlformats.org/officeDocument/2006/relationships/footer" Target="footer14.xml"/><Relationship Id="rId56" Type="http://schemas.openxmlformats.org/officeDocument/2006/relationships/header" Target="header19.xml"/><Relationship Id="rId8" Type="http://schemas.openxmlformats.org/officeDocument/2006/relationships/endnotes" Target="endnotes.xml"/><Relationship Id="rId51" Type="http://schemas.openxmlformats.org/officeDocument/2006/relationships/header" Target="header16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footer" Target="footer4.xml"/><Relationship Id="rId25" Type="http://schemas.openxmlformats.org/officeDocument/2006/relationships/header" Target="header6.xml"/><Relationship Id="rId33" Type="http://schemas.openxmlformats.org/officeDocument/2006/relationships/image" Target="media/image12.png"/><Relationship Id="rId38" Type="http://schemas.openxmlformats.org/officeDocument/2006/relationships/header" Target="header10.xml"/><Relationship Id="rId46" Type="http://schemas.openxmlformats.org/officeDocument/2006/relationships/footer" Target="footer13.xml"/><Relationship Id="rId59" Type="http://schemas.openxmlformats.org/officeDocument/2006/relationships/footer" Target="footer18.xml"/><Relationship Id="rId20" Type="http://schemas.openxmlformats.org/officeDocument/2006/relationships/image" Target="media/image5.png"/><Relationship Id="rId41" Type="http://schemas.openxmlformats.org/officeDocument/2006/relationships/footer" Target="footer11.xml"/><Relationship Id="rId54" Type="http://schemas.openxmlformats.org/officeDocument/2006/relationships/header" Target="header18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28" Type="http://schemas.openxmlformats.org/officeDocument/2006/relationships/header" Target="header7.xml"/><Relationship Id="rId36" Type="http://schemas.openxmlformats.org/officeDocument/2006/relationships/footer" Target="footer8.xml"/><Relationship Id="rId49" Type="http://schemas.openxmlformats.org/officeDocument/2006/relationships/hyperlink" Target="http://www.ncbi.nlm.nih.gov/entrez/query.fcgi?cmd=Retrieve&amp;db=PubMed&amp;dopt=Citation&amp;list_uids=15090378" TargetMode="External"/><Relationship Id="rId57" Type="http://schemas.openxmlformats.org/officeDocument/2006/relationships/footer" Target="footer17.xml"/><Relationship Id="rId10" Type="http://schemas.openxmlformats.org/officeDocument/2006/relationships/footer" Target="footer1.xml"/><Relationship Id="rId31" Type="http://schemas.openxmlformats.org/officeDocument/2006/relationships/image" Target="media/image10.png"/><Relationship Id="rId44" Type="http://schemas.openxmlformats.org/officeDocument/2006/relationships/header" Target="header13.xml"/><Relationship Id="rId52" Type="http://schemas.openxmlformats.org/officeDocument/2006/relationships/header" Target="header17.xml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5F1353-0097-4A03-B9F8-28C833C84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</Template>
  <TotalTime>31</TotalTime>
  <Pages>25</Pages>
  <Words>1962</Words>
  <Characters>12151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14085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marciologistica bore</cp:lastModifiedBy>
  <cp:revision>5</cp:revision>
  <cp:lastPrinted>2009-11-04T00:12:00Z</cp:lastPrinted>
  <dcterms:created xsi:type="dcterms:W3CDTF">2018-10-01T21:07:00Z</dcterms:created>
  <dcterms:modified xsi:type="dcterms:W3CDTF">2018-10-07T06:49:00Z</dcterms:modified>
</cp:coreProperties>
</file>